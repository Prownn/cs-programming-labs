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7E9283" w14:textId="77777777" w:rsidR="00B3470D" w:rsidRDefault="00000000">
      <w:pPr>
        <w:spacing w:before="60"/>
        <w:ind w:left="416" w:right="417"/>
        <w:jc w:val="center"/>
        <w:rPr>
          <w:sz w:val="28"/>
        </w:rPr>
      </w:pPr>
      <w:r>
        <w:rPr>
          <w:spacing w:val="-2"/>
          <w:sz w:val="28"/>
        </w:rPr>
        <w:t>МИНОБРНАУКИ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РОССИИ</w:t>
      </w:r>
    </w:p>
    <w:p w14:paraId="0DC780C9" w14:textId="77777777" w:rsidR="00B3470D" w:rsidRDefault="00000000">
      <w:pPr>
        <w:spacing w:before="161"/>
        <w:ind w:left="203" w:right="202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бюджетное</w:t>
      </w:r>
      <w:r>
        <w:rPr>
          <w:spacing w:val="-18"/>
          <w:sz w:val="28"/>
        </w:rPr>
        <w:t xml:space="preserve"> </w:t>
      </w:r>
      <w:r>
        <w:rPr>
          <w:sz w:val="28"/>
        </w:rPr>
        <w:t>образовательное</w:t>
      </w:r>
      <w:r>
        <w:rPr>
          <w:spacing w:val="-17"/>
          <w:sz w:val="28"/>
        </w:rPr>
        <w:t xml:space="preserve"> </w:t>
      </w:r>
      <w:r>
        <w:rPr>
          <w:sz w:val="28"/>
        </w:rPr>
        <w:t>учреждение высшего образования</w:t>
      </w:r>
    </w:p>
    <w:p w14:paraId="39A466A7" w14:textId="77777777" w:rsidR="00B3470D" w:rsidRDefault="00000000">
      <w:pPr>
        <w:spacing w:before="161"/>
        <w:ind w:left="416" w:right="414"/>
        <w:jc w:val="center"/>
        <w:rPr>
          <w:sz w:val="28"/>
        </w:rPr>
      </w:pPr>
      <w:r>
        <w:rPr>
          <w:spacing w:val="-2"/>
          <w:sz w:val="28"/>
        </w:rPr>
        <w:t xml:space="preserve">«ВЛАДИВОСТОКСКИЙ ГОСУДАРСТВЕННЫЙ УНИВЕРСИТЕТ» </w:t>
      </w:r>
      <w:r>
        <w:rPr>
          <w:sz w:val="28"/>
        </w:rPr>
        <w:t>(ФГБОУ ВО «ВВГУ»)</w:t>
      </w:r>
    </w:p>
    <w:p w14:paraId="7302E104" w14:textId="77777777" w:rsidR="00B3470D" w:rsidRDefault="00000000">
      <w:pPr>
        <w:spacing w:before="160"/>
        <w:ind w:left="1021" w:right="1019"/>
        <w:jc w:val="center"/>
        <w:rPr>
          <w:sz w:val="28"/>
        </w:rPr>
      </w:pPr>
      <w:r>
        <w:rPr>
          <w:sz w:val="28"/>
        </w:rPr>
        <w:t>Институт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10"/>
          <w:sz w:val="28"/>
        </w:rPr>
        <w:t xml:space="preserve"> </w:t>
      </w:r>
      <w:r>
        <w:rPr>
          <w:sz w:val="28"/>
        </w:rPr>
        <w:t>данных Кафедра информационных технологий и систем</w:t>
      </w:r>
    </w:p>
    <w:p w14:paraId="507F5A2D" w14:textId="77777777" w:rsidR="00B3470D" w:rsidRDefault="00B3470D">
      <w:pPr>
        <w:pStyle w:val="a3"/>
        <w:rPr>
          <w:sz w:val="28"/>
        </w:rPr>
      </w:pPr>
    </w:p>
    <w:p w14:paraId="40B356A0" w14:textId="77777777" w:rsidR="00B3470D" w:rsidRDefault="00B3470D">
      <w:pPr>
        <w:pStyle w:val="a3"/>
        <w:rPr>
          <w:sz w:val="28"/>
        </w:rPr>
      </w:pPr>
    </w:p>
    <w:p w14:paraId="3B0F0FA4" w14:textId="77777777" w:rsidR="00B3470D" w:rsidRDefault="00B3470D">
      <w:pPr>
        <w:pStyle w:val="a3"/>
        <w:rPr>
          <w:sz w:val="28"/>
        </w:rPr>
      </w:pPr>
    </w:p>
    <w:p w14:paraId="4BD7E669" w14:textId="77777777" w:rsidR="00B3470D" w:rsidRDefault="00B3470D">
      <w:pPr>
        <w:pStyle w:val="a3"/>
        <w:rPr>
          <w:sz w:val="28"/>
        </w:rPr>
      </w:pPr>
    </w:p>
    <w:p w14:paraId="34AF3033" w14:textId="77777777" w:rsidR="00B3470D" w:rsidRDefault="00B3470D">
      <w:pPr>
        <w:pStyle w:val="a3"/>
        <w:rPr>
          <w:sz w:val="28"/>
        </w:rPr>
      </w:pPr>
    </w:p>
    <w:p w14:paraId="3FD8D724" w14:textId="77777777" w:rsidR="00B3470D" w:rsidRDefault="00B3470D">
      <w:pPr>
        <w:pStyle w:val="a3"/>
        <w:rPr>
          <w:sz w:val="28"/>
        </w:rPr>
      </w:pPr>
    </w:p>
    <w:p w14:paraId="7CC245E8" w14:textId="77777777" w:rsidR="00B3470D" w:rsidRDefault="00B3470D">
      <w:pPr>
        <w:pStyle w:val="a3"/>
        <w:rPr>
          <w:sz w:val="28"/>
        </w:rPr>
      </w:pPr>
    </w:p>
    <w:p w14:paraId="4400E093" w14:textId="77777777" w:rsidR="00B3470D" w:rsidRDefault="00B3470D">
      <w:pPr>
        <w:pStyle w:val="a3"/>
        <w:spacing w:before="307"/>
        <w:rPr>
          <w:sz w:val="28"/>
        </w:rPr>
      </w:pPr>
    </w:p>
    <w:p w14:paraId="70B434A7" w14:textId="77777777" w:rsidR="00B3470D" w:rsidRDefault="00000000">
      <w:pPr>
        <w:pStyle w:val="a5"/>
      </w:pPr>
      <w:r>
        <w:rPr>
          <w:spacing w:val="-2"/>
        </w:rPr>
        <w:t>ОТЧЕТ</w:t>
      </w:r>
      <w:r>
        <w:rPr>
          <w:spacing w:val="-26"/>
        </w:rPr>
        <w:t xml:space="preserve"> </w:t>
      </w:r>
      <w:r>
        <w:rPr>
          <w:spacing w:val="-2"/>
        </w:rPr>
        <w:t>ПО</w:t>
      </w:r>
      <w:r>
        <w:rPr>
          <w:spacing w:val="-26"/>
        </w:rPr>
        <w:t xml:space="preserve"> </w:t>
      </w:r>
      <w:r>
        <w:rPr>
          <w:spacing w:val="-2"/>
        </w:rPr>
        <w:t>ЛАБОРАТОРНОЙ</w:t>
      </w:r>
      <w:r>
        <w:rPr>
          <w:spacing w:val="-26"/>
        </w:rPr>
        <w:t xml:space="preserve"> </w:t>
      </w:r>
      <w:r>
        <w:rPr>
          <w:spacing w:val="-2"/>
        </w:rPr>
        <w:t>РАБОТЕ</w:t>
      </w:r>
    </w:p>
    <w:p w14:paraId="4C54CEEC" w14:textId="77777777" w:rsidR="007913CE" w:rsidRPr="007913CE" w:rsidRDefault="00000000" w:rsidP="00C41C24">
      <w:pPr>
        <w:spacing w:before="309" w:line="480" w:lineRule="auto"/>
        <w:jc w:val="center"/>
        <w:rPr>
          <w:spacing w:val="-2"/>
          <w:sz w:val="36"/>
        </w:rPr>
      </w:pPr>
      <w:r>
        <w:rPr>
          <w:sz w:val="36"/>
        </w:rPr>
        <w:t>по</w:t>
      </w:r>
      <w:r>
        <w:rPr>
          <w:spacing w:val="-4"/>
          <w:sz w:val="36"/>
        </w:rPr>
        <w:t xml:space="preserve"> </w:t>
      </w:r>
      <w:r>
        <w:rPr>
          <w:sz w:val="36"/>
        </w:rPr>
        <w:t>дисциплине</w:t>
      </w:r>
      <w:r>
        <w:rPr>
          <w:spacing w:val="-3"/>
          <w:sz w:val="36"/>
        </w:rPr>
        <w:t xml:space="preserve"> </w:t>
      </w:r>
      <w:r>
        <w:rPr>
          <w:sz w:val="36"/>
        </w:rPr>
        <w:t>«Информатика</w:t>
      </w:r>
      <w:r>
        <w:rPr>
          <w:spacing w:val="-4"/>
          <w:sz w:val="36"/>
        </w:rPr>
        <w:t xml:space="preserve"> </w:t>
      </w:r>
      <w:r>
        <w:rPr>
          <w:sz w:val="36"/>
        </w:rPr>
        <w:t>и</w:t>
      </w:r>
      <w:r>
        <w:rPr>
          <w:spacing w:val="-3"/>
          <w:sz w:val="36"/>
        </w:rPr>
        <w:t xml:space="preserve"> </w:t>
      </w:r>
      <w:r>
        <w:rPr>
          <w:sz w:val="36"/>
        </w:rPr>
        <w:t>основы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программирования»</w:t>
      </w:r>
    </w:p>
    <w:p w14:paraId="6C930EEB" w14:textId="66596AE6" w:rsidR="007913CE" w:rsidRPr="007B0A94" w:rsidRDefault="007913CE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</w:rPr>
      </w:pPr>
      <w:r w:rsidRPr="007913CE">
        <w:rPr>
          <w:rFonts w:ascii="Times New Roman" w:hAnsi="Times New Roman" w:cs="Times New Roman" w:hint="cs"/>
          <w:color w:val="1F2328"/>
          <w:sz w:val="36"/>
          <w:szCs w:val="36"/>
        </w:rPr>
        <w:t xml:space="preserve">Лабораторная работа </w:t>
      </w:r>
      <w:r w:rsidR="007B0A94">
        <w:rPr>
          <w:rFonts w:ascii="Times New Roman" w:hAnsi="Times New Roman" w:cs="Times New Roman"/>
          <w:color w:val="1F2328"/>
          <w:sz w:val="36"/>
          <w:szCs w:val="36"/>
        </w:rPr>
        <w:t>5</w:t>
      </w:r>
    </w:p>
    <w:p w14:paraId="60B04FBF" w14:textId="77777777" w:rsidR="00F058B2" w:rsidRDefault="00F058B2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  <w:lang w:val="en-US"/>
        </w:rPr>
      </w:pPr>
    </w:p>
    <w:p w14:paraId="66F02E52" w14:textId="77777777" w:rsidR="00F058B2" w:rsidRDefault="00F058B2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  <w:lang w:val="en-US"/>
        </w:rPr>
      </w:pPr>
    </w:p>
    <w:p w14:paraId="272DFB1F" w14:textId="77777777" w:rsidR="00F058B2" w:rsidRDefault="00F058B2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  <w:lang w:val="en-US"/>
        </w:rPr>
      </w:pPr>
    </w:p>
    <w:p w14:paraId="2A07AD5A" w14:textId="77777777" w:rsidR="00F058B2" w:rsidRDefault="00F058B2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  <w:lang w:val="en-US"/>
        </w:rPr>
      </w:pPr>
    </w:p>
    <w:p w14:paraId="03922E6A" w14:textId="77777777" w:rsidR="00F058B2" w:rsidRDefault="00F058B2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  <w:lang w:val="en-US"/>
        </w:rPr>
      </w:pPr>
    </w:p>
    <w:p w14:paraId="1A0B4E62" w14:textId="77777777" w:rsidR="00F058B2" w:rsidRPr="00F058B2" w:rsidRDefault="00F058B2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  <w:lang w:val="en-US"/>
        </w:rPr>
      </w:pPr>
    </w:p>
    <w:p w14:paraId="3ECAD015" w14:textId="77777777" w:rsidR="00B3470D" w:rsidRDefault="00B3470D">
      <w:pPr>
        <w:pStyle w:val="a3"/>
        <w:rPr>
          <w:sz w:val="20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6602"/>
        <w:gridCol w:w="1812"/>
      </w:tblGrid>
      <w:tr w:rsidR="000846E3" w14:paraId="3545CAB1" w14:textId="77777777" w:rsidTr="004E4012">
        <w:tc>
          <w:tcPr>
            <w:tcW w:w="1728" w:type="dxa"/>
            <w:tcBorders>
              <w:top w:val="nil"/>
              <w:bottom w:val="nil"/>
            </w:tcBorders>
          </w:tcPr>
          <w:p w14:paraId="059D7E3D" w14:textId="77777777" w:rsidR="000846E3" w:rsidRDefault="000846E3" w:rsidP="000846E3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Студент</w:t>
            </w:r>
          </w:p>
          <w:p w14:paraId="06009E04" w14:textId="77777777" w:rsidR="000846E3" w:rsidRDefault="000846E3" w:rsidP="000846E3">
            <w:pPr>
              <w:pStyle w:val="a3"/>
              <w:rPr>
                <w:sz w:val="20"/>
              </w:rPr>
            </w:pPr>
            <w:r>
              <w:t>гр. БИН-26-</w:t>
            </w:r>
            <w:r>
              <w:rPr>
                <w:spacing w:val="-5"/>
              </w:rPr>
              <w:t>02</w:t>
            </w:r>
          </w:p>
        </w:tc>
        <w:tc>
          <w:tcPr>
            <w:tcW w:w="6602" w:type="dxa"/>
          </w:tcPr>
          <w:p w14:paraId="60BAA73D" w14:textId="77777777" w:rsidR="000846E3" w:rsidRDefault="000846E3">
            <w:pPr>
              <w:pStyle w:val="a3"/>
              <w:rPr>
                <w:sz w:val="20"/>
              </w:rPr>
            </w:pP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73AEBA4E" w14:textId="77777777" w:rsidR="000846E3" w:rsidRDefault="000846E3" w:rsidP="000846E3">
            <w:pPr>
              <w:pStyle w:val="a3"/>
              <w:jc w:val="right"/>
            </w:pPr>
          </w:p>
          <w:p w14:paraId="112E38CD" w14:textId="77777777" w:rsidR="000846E3" w:rsidRDefault="000846E3" w:rsidP="000846E3">
            <w:pPr>
              <w:pStyle w:val="a3"/>
              <w:jc w:val="right"/>
              <w:rPr>
                <w:sz w:val="20"/>
              </w:rPr>
            </w:pPr>
            <w:r>
              <w:t xml:space="preserve">К. А. </w:t>
            </w:r>
            <w:r>
              <w:rPr>
                <w:spacing w:val="-2"/>
              </w:rPr>
              <w:t>Просин</w:t>
            </w:r>
          </w:p>
        </w:tc>
      </w:tr>
      <w:tr w:rsidR="000846E3" w14:paraId="456608BF" w14:textId="77777777" w:rsidTr="004E4012">
        <w:tc>
          <w:tcPr>
            <w:tcW w:w="1728" w:type="dxa"/>
            <w:tcBorders>
              <w:top w:val="nil"/>
              <w:bottom w:val="nil"/>
            </w:tcBorders>
          </w:tcPr>
          <w:p w14:paraId="517DC74F" w14:textId="77777777" w:rsidR="000846E3" w:rsidRPr="00045712" w:rsidRDefault="000846E3" w:rsidP="000846E3">
            <w:pPr>
              <w:pStyle w:val="TableParagraph"/>
              <w:tabs>
                <w:tab w:val="left" w:pos="1811"/>
                <w:tab w:val="left" w:pos="7981"/>
              </w:tabs>
              <w:spacing w:before="56" w:line="256" w:lineRule="exact"/>
              <w:ind w:right="-312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Студент</w:t>
            </w:r>
          </w:p>
          <w:p w14:paraId="615407D3" w14:textId="77777777" w:rsidR="000846E3" w:rsidRDefault="000846E3" w:rsidP="000846E3">
            <w:pPr>
              <w:pStyle w:val="a3"/>
              <w:rPr>
                <w:sz w:val="20"/>
              </w:rPr>
            </w:pPr>
            <w:proofErr w:type="spellStart"/>
            <w:r>
              <w:rPr>
                <w:spacing w:val="-2"/>
              </w:rPr>
              <w:t>гр</w:t>
            </w:r>
            <w:proofErr w:type="spellEnd"/>
            <w:r>
              <w:rPr>
                <w:spacing w:val="-2"/>
                <w:lang w:val="en-US"/>
              </w:rPr>
              <w:t>.</w:t>
            </w:r>
            <w:r>
              <w:rPr>
                <w:spacing w:val="-2"/>
              </w:rPr>
              <w:t xml:space="preserve"> БИН-26-02</w:t>
            </w:r>
          </w:p>
        </w:tc>
        <w:tc>
          <w:tcPr>
            <w:tcW w:w="6602" w:type="dxa"/>
          </w:tcPr>
          <w:p w14:paraId="6FBD1998" w14:textId="77777777" w:rsidR="000846E3" w:rsidRDefault="000846E3">
            <w:pPr>
              <w:pStyle w:val="a3"/>
              <w:rPr>
                <w:sz w:val="20"/>
              </w:rPr>
            </w:pP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448BC44B" w14:textId="77777777" w:rsidR="000846E3" w:rsidRDefault="000846E3">
            <w:pPr>
              <w:pStyle w:val="a3"/>
            </w:pPr>
          </w:p>
          <w:p w14:paraId="40F656A0" w14:textId="77777777" w:rsidR="000846E3" w:rsidRDefault="000846E3" w:rsidP="000846E3">
            <w:pPr>
              <w:pStyle w:val="a3"/>
              <w:jc w:val="right"/>
              <w:rPr>
                <w:sz w:val="20"/>
              </w:rPr>
            </w:pPr>
            <w:r>
              <w:t xml:space="preserve">В. Р. </w:t>
            </w:r>
            <w:r>
              <w:rPr>
                <w:spacing w:val="-2"/>
              </w:rPr>
              <w:t>Афонин</w:t>
            </w:r>
          </w:p>
        </w:tc>
      </w:tr>
      <w:tr w:rsidR="000846E3" w14:paraId="0CFBE00B" w14:textId="77777777" w:rsidTr="004E4012">
        <w:tc>
          <w:tcPr>
            <w:tcW w:w="1728" w:type="dxa"/>
            <w:tcBorders>
              <w:top w:val="nil"/>
              <w:bottom w:val="nil"/>
            </w:tcBorders>
          </w:tcPr>
          <w:p w14:paraId="766A724E" w14:textId="77777777" w:rsidR="000846E3" w:rsidRDefault="000846E3">
            <w:pPr>
              <w:pStyle w:val="a3"/>
              <w:rPr>
                <w:sz w:val="20"/>
              </w:rPr>
            </w:pPr>
            <w:r>
              <w:rPr>
                <w:spacing w:val="-2"/>
              </w:rPr>
              <w:t>Преподаватель</w:t>
            </w:r>
          </w:p>
        </w:tc>
        <w:tc>
          <w:tcPr>
            <w:tcW w:w="6602" w:type="dxa"/>
          </w:tcPr>
          <w:p w14:paraId="6CB02241" w14:textId="77777777" w:rsidR="000846E3" w:rsidRDefault="000846E3">
            <w:pPr>
              <w:pStyle w:val="a3"/>
              <w:rPr>
                <w:sz w:val="20"/>
              </w:rPr>
            </w:pP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3C1F047C" w14:textId="77777777" w:rsidR="000846E3" w:rsidRPr="00F058B2" w:rsidRDefault="00F058B2" w:rsidP="00F058B2">
            <w:pPr>
              <w:pStyle w:val="a3"/>
              <w:jc w:val="right"/>
              <w:rPr>
                <w:sz w:val="20"/>
                <w:lang w:val="en-US"/>
              </w:rPr>
            </w:pPr>
            <w:r>
              <w:t xml:space="preserve">И. О. </w:t>
            </w:r>
            <w:proofErr w:type="spellStart"/>
            <w:r w:rsidR="00A27FBE">
              <w:rPr>
                <w:spacing w:val="-2"/>
              </w:rPr>
              <w:t>Водяницкий</w:t>
            </w:r>
            <w:proofErr w:type="spellEnd"/>
          </w:p>
        </w:tc>
      </w:tr>
    </w:tbl>
    <w:p w14:paraId="35CEB50D" w14:textId="77777777" w:rsidR="00B3470D" w:rsidRDefault="00B3470D">
      <w:pPr>
        <w:pStyle w:val="a3"/>
        <w:rPr>
          <w:sz w:val="20"/>
        </w:rPr>
      </w:pPr>
    </w:p>
    <w:p w14:paraId="56049042" w14:textId="77777777" w:rsidR="00B3470D" w:rsidRDefault="00B3470D">
      <w:pPr>
        <w:pStyle w:val="a3"/>
        <w:rPr>
          <w:sz w:val="20"/>
        </w:rPr>
      </w:pPr>
    </w:p>
    <w:p w14:paraId="081F1A55" w14:textId="77777777" w:rsidR="00B3470D" w:rsidRDefault="00B3470D">
      <w:pPr>
        <w:pStyle w:val="a3"/>
        <w:rPr>
          <w:sz w:val="20"/>
        </w:rPr>
      </w:pPr>
    </w:p>
    <w:p w14:paraId="2C41E700" w14:textId="77777777" w:rsidR="00B3470D" w:rsidRDefault="00B3470D">
      <w:pPr>
        <w:pStyle w:val="a3"/>
        <w:rPr>
          <w:sz w:val="20"/>
        </w:rPr>
      </w:pPr>
    </w:p>
    <w:p w14:paraId="7747C6B6" w14:textId="77777777" w:rsidR="00B3470D" w:rsidRDefault="00B3470D">
      <w:pPr>
        <w:pStyle w:val="a3"/>
        <w:rPr>
          <w:sz w:val="20"/>
        </w:rPr>
      </w:pPr>
    </w:p>
    <w:p w14:paraId="179F1A8C" w14:textId="77777777" w:rsidR="00B3470D" w:rsidRDefault="00B3470D">
      <w:pPr>
        <w:pStyle w:val="a3"/>
        <w:rPr>
          <w:sz w:val="20"/>
        </w:rPr>
      </w:pPr>
    </w:p>
    <w:p w14:paraId="4DCA2C06" w14:textId="77777777" w:rsidR="00B3470D" w:rsidRDefault="00B3470D">
      <w:pPr>
        <w:pStyle w:val="a3"/>
        <w:rPr>
          <w:sz w:val="20"/>
          <w:lang w:val="en-US"/>
        </w:rPr>
      </w:pPr>
    </w:p>
    <w:p w14:paraId="6007C0BD" w14:textId="77777777" w:rsidR="00F058B2" w:rsidRPr="00F058B2" w:rsidRDefault="00F058B2">
      <w:pPr>
        <w:pStyle w:val="a3"/>
        <w:rPr>
          <w:lang w:val="en-US"/>
        </w:rPr>
      </w:pPr>
    </w:p>
    <w:p w14:paraId="2479F558" w14:textId="77777777" w:rsidR="00B3470D" w:rsidRDefault="00B3470D">
      <w:pPr>
        <w:pStyle w:val="a3"/>
      </w:pPr>
    </w:p>
    <w:p w14:paraId="75C5ECE9" w14:textId="77777777" w:rsidR="00B3470D" w:rsidRDefault="00B3470D">
      <w:pPr>
        <w:pStyle w:val="a3"/>
      </w:pPr>
    </w:p>
    <w:p w14:paraId="451E8C79" w14:textId="77777777" w:rsidR="00B3470D" w:rsidRDefault="00B3470D">
      <w:pPr>
        <w:pStyle w:val="a3"/>
        <w:spacing w:before="197"/>
      </w:pPr>
    </w:p>
    <w:p w14:paraId="3FFFD21A" w14:textId="77777777" w:rsidR="00B3470D" w:rsidRDefault="00000000">
      <w:pPr>
        <w:pStyle w:val="a3"/>
        <w:ind w:left="416" w:right="417"/>
        <w:jc w:val="center"/>
      </w:pPr>
      <w:r>
        <w:t>Владивосток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542C089C" w14:textId="77777777" w:rsidR="00B3470D" w:rsidRDefault="00B3470D">
      <w:pPr>
        <w:pStyle w:val="a3"/>
        <w:jc w:val="center"/>
        <w:sectPr w:rsidR="00B3470D">
          <w:type w:val="continuous"/>
          <w:pgSz w:w="11910" w:h="16840"/>
          <w:pgMar w:top="980" w:right="425" w:bottom="280" w:left="1559" w:header="720" w:footer="720" w:gutter="0"/>
          <w:cols w:space="720"/>
        </w:sectPr>
      </w:pPr>
    </w:p>
    <w:p w14:paraId="3853285B" w14:textId="77777777" w:rsidR="00B3470D" w:rsidRPr="00193F91" w:rsidRDefault="00000000" w:rsidP="00193F91">
      <w:pPr>
        <w:pStyle w:val="a6"/>
        <w:numPr>
          <w:ilvl w:val="0"/>
          <w:numId w:val="1"/>
        </w:numPr>
        <w:tabs>
          <w:tab w:val="left" w:pos="1083"/>
        </w:tabs>
        <w:spacing w:line="360" w:lineRule="auto"/>
        <w:ind w:hanging="232"/>
        <w:jc w:val="both"/>
        <w:rPr>
          <w:rFonts w:ascii="Arial" w:hAnsi="Arial" w:cs="Arial"/>
          <w:sz w:val="28"/>
          <w:szCs w:val="28"/>
        </w:rPr>
      </w:pPr>
      <w:bookmarkStart w:id="0" w:name="1_Выполнение_работы"/>
      <w:bookmarkEnd w:id="0"/>
      <w:r w:rsidRPr="00193F91">
        <w:rPr>
          <w:rFonts w:ascii="Arial" w:hAnsi="Arial" w:cs="Arial"/>
          <w:sz w:val="28"/>
          <w:szCs w:val="28"/>
        </w:rPr>
        <w:lastRenderedPageBreak/>
        <w:t>Выполнение</w:t>
      </w:r>
      <w:r w:rsidRPr="00193F91">
        <w:rPr>
          <w:rFonts w:ascii="Arial" w:hAnsi="Arial" w:cs="Arial"/>
          <w:spacing w:val="-11"/>
          <w:sz w:val="28"/>
          <w:szCs w:val="28"/>
        </w:rPr>
        <w:t xml:space="preserve"> </w:t>
      </w:r>
      <w:r w:rsidRPr="00193F91">
        <w:rPr>
          <w:rFonts w:ascii="Arial" w:hAnsi="Arial" w:cs="Arial"/>
          <w:spacing w:val="-2"/>
          <w:sz w:val="28"/>
          <w:szCs w:val="28"/>
        </w:rPr>
        <w:t>работы</w:t>
      </w:r>
    </w:p>
    <w:p w14:paraId="6940032C" w14:textId="77777777" w:rsidR="00B3470D" w:rsidRPr="00D81166" w:rsidRDefault="00193F91" w:rsidP="00193F91">
      <w:pPr>
        <w:pStyle w:val="1"/>
        <w:tabs>
          <w:tab w:val="left" w:pos="851"/>
        </w:tabs>
        <w:spacing w:before="0" w:line="360" w:lineRule="auto"/>
        <w:ind w:left="851" w:firstLine="0"/>
        <w:rPr>
          <w:rFonts w:ascii="Arial" w:hAnsi="Arial" w:cs="Arial"/>
        </w:rPr>
      </w:pPr>
      <w:bookmarkStart w:id="1" w:name="1.1_Задание_1"/>
      <w:bookmarkEnd w:id="1"/>
      <w:r w:rsidRPr="00D81166">
        <w:rPr>
          <w:rFonts w:ascii="Arial" w:hAnsi="Arial" w:cs="Arial"/>
        </w:rPr>
        <w:t xml:space="preserve">1.1 </w:t>
      </w:r>
      <w:r w:rsidRPr="00193F91">
        <w:rPr>
          <w:rFonts w:ascii="Arial" w:hAnsi="Arial" w:cs="Arial"/>
        </w:rPr>
        <w:t>Задание</w:t>
      </w:r>
      <w:r w:rsidRPr="00193F91">
        <w:rPr>
          <w:rFonts w:ascii="Arial" w:hAnsi="Arial" w:cs="Arial"/>
          <w:spacing w:val="-8"/>
        </w:rPr>
        <w:t xml:space="preserve"> </w:t>
      </w:r>
    </w:p>
    <w:p w14:paraId="4165E1BE" w14:textId="6E28549A" w:rsidR="007B0A94" w:rsidRPr="007B0A94" w:rsidRDefault="00000000" w:rsidP="007B0A94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rPr>
          <w:color w:val="1F2328"/>
        </w:rPr>
      </w:pPr>
      <w:r w:rsidRPr="007B0A94">
        <w:rPr>
          <w:rFonts w:hint="cs"/>
        </w:rPr>
        <w:t xml:space="preserve">В первом задании </w:t>
      </w:r>
      <w:r w:rsidR="00B85456" w:rsidRPr="007B0A94">
        <w:rPr>
          <w:rFonts w:hint="cs"/>
        </w:rPr>
        <w:t xml:space="preserve">требуется </w:t>
      </w:r>
      <w:r w:rsidR="00B85456" w:rsidRPr="007B0A94">
        <w:rPr>
          <w:rFonts w:hint="cs"/>
          <w:color w:val="1F2328"/>
        </w:rPr>
        <w:t xml:space="preserve">ввести </w:t>
      </w:r>
      <w:r w:rsidR="007B0A94" w:rsidRPr="007B0A94">
        <w:rPr>
          <w:color w:val="1F2328"/>
        </w:rPr>
        <w:t>неотрицательное целое число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n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 xml:space="preserve">. </w:t>
      </w:r>
      <w:r w:rsidR="007B0A94" w:rsidRPr="007B0A94">
        <w:rPr>
          <w:color w:val="1F2328"/>
        </w:rPr>
        <w:t>С помощью цикла</w:t>
      </w:r>
      <w:r w:rsidR="007B0A94" w:rsidRPr="007B0A94">
        <w:rPr>
          <w:rStyle w:val="apple-converted-space"/>
          <w:color w:val="1F2328"/>
        </w:rPr>
        <w:t> </w:t>
      </w:r>
      <w:proofErr w:type="spellStart"/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while</w:t>
      </w:r>
      <w:proofErr w:type="spellEnd"/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вывести все целые числа от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n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до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0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включительно в порядке убывания, каждое на отдельной строке</w:t>
      </w:r>
    </w:p>
    <w:p w14:paraId="79FCAFF9" w14:textId="6FFFBF96" w:rsidR="00B85456" w:rsidRPr="007B0A94" w:rsidRDefault="006C0990" w:rsidP="007B0A94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rPr>
          <w:color w:val="1F2328"/>
        </w:rPr>
      </w:pPr>
      <w:r w:rsidRPr="000F1D71">
        <w:rPr>
          <w:rFonts w:hint="cs"/>
        </w:rPr>
        <w:t>Алгоритм</w:t>
      </w:r>
      <w:r w:rsidRPr="000F1D71">
        <w:rPr>
          <w:rFonts w:hint="cs"/>
          <w:spacing w:val="-7"/>
        </w:rPr>
        <w:t xml:space="preserve"> </w:t>
      </w:r>
      <w:r w:rsidRPr="000F1D71">
        <w:rPr>
          <w:rFonts w:hint="cs"/>
        </w:rPr>
        <w:t>решения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первого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задания</w:t>
      </w:r>
      <w:r w:rsidRPr="000F1D71">
        <w:rPr>
          <w:rFonts w:hint="cs"/>
          <w:spacing w:val="-5"/>
        </w:rPr>
        <w:t xml:space="preserve"> </w:t>
      </w:r>
      <w:r w:rsidRPr="000F1D71">
        <w:rPr>
          <w:rFonts w:hint="cs"/>
        </w:rPr>
        <w:t>представлен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на</w:t>
      </w:r>
      <w:r w:rsidRPr="000F1D71">
        <w:rPr>
          <w:rFonts w:hint="cs"/>
          <w:spacing w:val="-4"/>
        </w:rPr>
        <w:t xml:space="preserve"> </w:t>
      </w:r>
      <w:r w:rsidR="00654F75">
        <w:t>блок-схеме</w:t>
      </w:r>
      <w:r w:rsidRPr="000F1D71">
        <w:rPr>
          <w:rFonts w:hint="cs"/>
          <w:spacing w:val="-4"/>
        </w:rPr>
        <w:t xml:space="preserve"> </w:t>
      </w:r>
      <w:hyperlink w:anchor="_bookmark0" w:history="1">
        <w:r w:rsidRPr="000F1D71">
          <w:rPr>
            <w:rFonts w:hint="cs"/>
            <w:spacing w:val="-5"/>
          </w:rPr>
          <w:t>1</w:t>
        </w:r>
      </w:hyperlink>
      <w:r w:rsidRPr="000F1D71">
        <w:rPr>
          <w:rFonts w:hint="cs"/>
          <w:spacing w:val="-5"/>
        </w:rPr>
        <w:t>.</w:t>
      </w:r>
      <w:r w:rsidR="00B85456" w:rsidRPr="000F1D71">
        <w:rPr>
          <w:rFonts w:hint="cs"/>
        </w:rPr>
        <w:t xml:space="preserve"> </w:t>
      </w:r>
    </w:p>
    <w:p w14:paraId="6DF7CF6D" w14:textId="6D5D505B" w:rsidR="00A27FBE" w:rsidRPr="006A5107" w:rsidRDefault="007576D7" w:rsidP="00A27FBE">
      <w:pPr>
        <w:pStyle w:val="a7"/>
        <w:shd w:val="clear" w:color="auto" w:fill="FFFFFF"/>
        <w:spacing w:before="0" w:beforeAutospacing="0" w:after="0" w:line="360" w:lineRule="auto"/>
        <w:jc w:val="center"/>
        <w:rPr>
          <w:color w:val="1F2328"/>
          <w:lang w:val="en-US"/>
        </w:rPr>
      </w:pPr>
      <w:r>
        <w:rPr>
          <w:noProof/>
          <w:color w:val="1F2328"/>
          <w:lang w:val="en-US"/>
        </w:rPr>
        <w:drawing>
          <wp:inline distT="0" distB="0" distL="0" distR="0" wp14:anchorId="2FE09511" wp14:editId="46BE118B">
            <wp:extent cx="2654300" cy="3937000"/>
            <wp:effectExtent l="0" t="0" r="0" b="0"/>
            <wp:docPr id="741572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72971" name="Рисунок 7415729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7F0F" w14:textId="77777777" w:rsidR="00E76A98" w:rsidRPr="000F1D71" w:rsidRDefault="00B85456" w:rsidP="004E4012">
      <w:pPr>
        <w:pStyle w:val="a3"/>
        <w:spacing w:before="55" w:line="360" w:lineRule="auto"/>
        <w:ind w:left="416" w:right="416"/>
        <w:jc w:val="center"/>
      </w:pPr>
      <w:r w:rsidRPr="000F1D71">
        <w:rPr>
          <w:rFonts w:hint="cs"/>
        </w:rPr>
        <w:t>Рисунок</w:t>
      </w:r>
      <w:r w:rsidRPr="000F1D71">
        <w:rPr>
          <w:rFonts w:hint="cs"/>
          <w:spacing w:val="-6"/>
        </w:rPr>
        <w:t xml:space="preserve"> </w:t>
      </w:r>
      <w:r w:rsidRPr="000F1D71">
        <w:rPr>
          <w:rFonts w:hint="cs"/>
        </w:rPr>
        <w:t>1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–</w:t>
      </w:r>
      <w:r w:rsidR="000D46C4" w:rsidRPr="000D46C4">
        <w:t xml:space="preserve"> </w:t>
      </w:r>
      <w:r w:rsidR="002560D2">
        <w:t>Б</w:t>
      </w:r>
      <w:r w:rsidR="000D46C4">
        <w:t>лок-схема</w:t>
      </w:r>
      <w:r w:rsidR="000D46C4"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для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первого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  <w:spacing w:val="-2"/>
        </w:rPr>
        <w:t>задания</w:t>
      </w:r>
    </w:p>
    <w:p w14:paraId="0A604309" w14:textId="77777777" w:rsidR="00E3401E" w:rsidRPr="000F1D71" w:rsidRDefault="00000000" w:rsidP="00330361">
      <w:pPr>
        <w:pStyle w:val="a3"/>
        <w:spacing w:line="360" w:lineRule="auto"/>
        <w:ind w:left="142" w:right="142" w:firstLine="709"/>
        <w:jc w:val="both"/>
        <w:rPr>
          <w:spacing w:val="-4"/>
        </w:rPr>
      </w:pPr>
      <w:r w:rsidRPr="000F1D71">
        <w:rPr>
          <w:rFonts w:hint="cs"/>
        </w:rPr>
        <w:t xml:space="preserve">Программа получает значения, </w:t>
      </w:r>
      <w:r w:rsidR="00E3401E" w:rsidRPr="000F1D71">
        <w:rPr>
          <w:rFonts w:hint="cs"/>
        </w:rPr>
        <w:t xml:space="preserve">и выводит </w:t>
      </w:r>
      <w:r w:rsidR="00A3575B" w:rsidRPr="000F1D71">
        <w:rPr>
          <w:rFonts w:hint="cs"/>
          <w:color w:val="1F2328"/>
          <w:shd w:val="clear" w:color="auto" w:fill="FFFFFF"/>
        </w:rPr>
        <w:t>результат согласно требованиям</w:t>
      </w:r>
      <w:r w:rsidRPr="000F1D71">
        <w:rPr>
          <w:rFonts w:hint="cs"/>
        </w:rPr>
        <w:t>.</w:t>
      </w:r>
    </w:p>
    <w:p w14:paraId="29F868EB" w14:textId="77777777" w:rsidR="00B3470D" w:rsidRPr="00193F91" w:rsidRDefault="00193F91" w:rsidP="00193F91">
      <w:pPr>
        <w:pStyle w:val="1"/>
        <w:tabs>
          <w:tab w:val="left" w:pos="1283"/>
        </w:tabs>
        <w:spacing w:line="360" w:lineRule="auto"/>
        <w:ind w:left="851" w:firstLine="0"/>
        <w:rPr>
          <w:rFonts w:ascii="Arial" w:hAnsi="Arial" w:cs="Arial"/>
        </w:rPr>
      </w:pPr>
      <w:bookmarkStart w:id="2" w:name="1.2_Задание_2"/>
      <w:bookmarkEnd w:id="2"/>
      <w:r w:rsidRPr="00D81166">
        <w:rPr>
          <w:rFonts w:ascii="Arial" w:hAnsi="Arial" w:cs="Arial"/>
        </w:rPr>
        <w:t xml:space="preserve">1.2 </w:t>
      </w:r>
      <w:r w:rsidRPr="00193F91">
        <w:rPr>
          <w:rFonts w:ascii="Arial" w:hAnsi="Arial" w:cs="Arial"/>
        </w:rPr>
        <w:t>Задание</w:t>
      </w:r>
      <w:r w:rsidRPr="00193F91">
        <w:rPr>
          <w:rFonts w:ascii="Arial" w:hAnsi="Arial" w:cs="Arial"/>
          <w:spacing w:val="-8"/>
        </w:rPr>
        <w:t xml:space="preserve"> </w:t>
      </w:r>
      <w:r w:rsidRPr="00193F91">
        <w:rPr>
          <w:rFonts w:ascii="Arial" w:hAnsi="Arial" w:cs="Arial"/>
          <w:spacing w:val="-10"/>
        </w:rPr>
        <w:t>2</w:t>
      </w:r>
    </w:p>
    <w:p w14:paraId="39DDBF23" w14:textId="52F8FE6E" w:rsidR="00F6432C" w:rsidRPr="007B0A94" w:rsidRDefault="00000000" w:rsidP="007B0A94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Style w:val="HTML"/>
          <w:rFonts w:ascii="Times New Roman" w:hAnsi="Times New Roman" w:cs="Times New Roman"/>
          <w:color w:val="1F2328"/>
          <w:sz w:val="24"/>
          <w:szCs w:val="24"/>
        </w:rPr>
      </w:pPr>
      <w:r w:rsidRPr="00D81166">
        <w:t>Во</w:t>
      </w:r>
      <w:r w:rsidRPr="00D81166">
        <w:rPr>
          <w:spacing w:val="-13"/>
        </w:rPr>
        <w:t xml:space="preserve"> </w:t>
      </w:r>
      <w:r w:rsidRPr="00D81166">
        <w:t>втором</w:t>
      </w:r>
      <w:r w:rsidRPr="00D81166">
        <w:rPr>
          <w:spacing w:val="-13"/>
        </w:rPr>
        <w:t xml:space="preserve"> </w:t>
      </w:r>
      <w:r w:rsidR="00A3575B" w:rsidRPr="00D81166">
        <w:t xml:space="preserve">задании требуется </w:t>
      </w:r>
      <w:r w:rsidR="007B0A94" w:rsidRPr="007B0A94">
        <w:rPr>
          <w:color w:val="1F2328"/>
        </w:rPr>
        <w:t>целые числа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a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и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b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на отдельных строках, причем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a &lt;= b</w:t>
      </w:r>
      <w:r w:rsid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 xml:space="preserve">. </w:t>
      </w:r>
      <w:r w:rsidR="007B0A94" w:rsidRPr="007B0A94">
        <w:rPr>
          <w:color w:val="1F2328"/>
        </w:rPr>
        <w:t>Вычислить сумму и произведение всех целых чисел от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a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до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b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включительно с помощью цикла</w:t>
      </w:r>
      <w:r w:rsidR="007B0A94" w:rsidRPr="007B0A94">
        <w:rPr>
          <w:rStyle w:val="apple-converted-space"/>
          <w:color w:val="1F2328"/>
        </w:rPr>
        <w:t> </w:t>
      </w:r>
      <w:proofErr w:type="spellStart"/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for</w:t>
      </w:r>
      <w:proofErr w:type="spellEnd"/>
    </w:p>
    <w:p w14:paraId="0AFA6B4C" w14:textId="77777777" w:rsidR="00F6432C" w:rsidRPr="00E7395E" w:rsidRDefault="00F6432C" w:rsidP="00330361">
      <w:pPr>
        <w:pStyle w:val="a7"/>
        <w:shd w:val="clear" w:color="auto" w:fill="FFFFFF"/>
        <w:spacing w:before="0" w:beforeAutospacing="0" w:after="0" w:afterAutospacing="0" w:line="360" w:lineRule="auto"/>
        <w:ind w:firstLine="851"/>
      </w:pPr>
      <w:r w:rsidRPr="000F1D71">
        <w:rPr>
          <w:rFonts w:hint="cs"/>
        </w:rPr>
        <w:t>Алгоритм</w:t>
      </w:r>
      <w:r w:rsidRPr="000F1D71">
        <w:rPr>
          <w:rFonts w:hint="cs"/>
          <w:spacing w:val="-7"/>
        </w:rPr>
        <w:t xml:space="preserve"> </w:t>
      </w:r>
      <w:r w:rsidRPr="000F1D71">
        <w:rPr>
          <w:rFonts w:hint="cs"/>
        </w:rPr>
        <w:t>решения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второго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задания</w:t>
      </w:r>
      <w:r w:rsidRPr="000F1D71">
        <w:rPr>
          <w:rFonts w:hint="cs"/>
          <w:spacing w:val="-5"/>
        </w:rPr>
        <w:t xml:space="preserve"> </w:t>
      </w:r>
      <w:r w:rsidRPr="000F1D71">
        <w:rPr>
          <w:rFonts w:hint="cs"/>
        </w:rPr>
        <w:t>представлен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на</w:t>
      </w:r>
      <w:r w:rsidRPr="000F1D71">
        <w:rPr>
          <w:rFonts w:hint="cs"/>
          <w:spacing w:val="-4"/>
        </w:rPr>
        <w:t xml:space="preserve"> </w:t>
      </w:r>
      <w:r w:rsidR="00E7395E">
        <w:t>блок-схеме</w:t>
      </w:r>
      <w:r w:rsidRPr="000F1D71">
        <w:rPr>
          <w:rFonts w:hint="cs"/>
          <w:spacing w:val="-4"/>
        </w:rPr>
        <w:t xml:space="preserve"> </w:t>
      </w:r>
      <w:r w:rsidR="006A5107">
        <w:t>2</w:t>
      </w:r>
    </w:p>
    <w:p w14:paraId="43F30452" w14:textId="0F5ADED1" w:rsidR="00A3575B" w:rsidRPr="000F1D71" w:rsidRDefault="007576D7" w:rsidP="00D81166">
      <w:pPr>
        <w:pStyle w:val="a7"/>
        <w:shd w:val="clear" w:color="auto" w:fill="FFFFFF"/>
        <w:spacing w:before="0" w:beforeAutospacing="0" w:line="360" w:lineRule="auto"/>
        <w:jc w:val="center"/>
        <w:rPr>
          <w:color w:val="1F2328"/>
          <w:bdr w:val="none" w:sz="0" w:space="0" w:color="auto" w:frame="1"/>
        </w:rPr>
      </w:pPr>
      <w:r>
        <w:rPr>
          <w:noProof/>
          <w:color w:val="1F2328"/>
          <w:bdr w:val="none" w:sz="0" w:space="0" w:color="auto" w:frame="1"/>
        </w:rPr>
        <w:lastRenderedPageBreak/>
        <w:drawing>
          <wp:inline distT="0" distB="0" distL="0" distR="0" wp14:anchorId="2C22A21D" wp14:editId="1055E14E">
            <wp:extent cx="3136900" cy="8547100"/>
            <wp:effectExtent l="0" t="0" r="0" b="0"/>
            <wp:docPr id="3211465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46595" name="Рисунок 3211465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854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A317" w14:textId="77777777" w:rsidR="00A3575B" w:rsidRPr="000F1D71" w:rsidRDefault="00A3575B" w:rsidP="00A3575B">
      <w:pPr>
        <w:pStyle w:val="a3"/>
        <w:spacing w:before="14" w:line="360" w:lineRule="auto"/>
        <w:ind w:left="416" w:right="416"/>
        <w:jc w:val="center"/>
      </w:pPr>
      <w:r w:rsidRPr="000F1D71">
        <w:rPr>
          <w:rFonts w:hint="cs"/>
        </w:rPr>
        <w:t>Рисунок</w:t>
      </w:r>
      <w:r w:rsidRPr="000F1D71">
        <w:rPr>
          <w:rFonts w:hint="cs"/>
          <w:spacing w:val="-6"/>
        </w:rPr>
        <w:t xml:space="preserve"> </w:t>
      </w:r>
      <w:r w:rsidR="006A5107">
        <w:t>2</w:t>
      </w:r>
      <w:r w:rsidRPr="000F1D71">
        <w:rPr>
          <w:rFonts w:hint="cs"/>
          <w:spacing w:val="-5"/>
        </w:rPr>
        <w:t xml:space="preserve"> </w:t>
      </w:r>
      <w:r w:rsidRPr="000F1D71">
        <w:rPr>
          <w:rFonts w:hint="cs"/>
        </w:rPr>
        <w:t xml:space="preserve">– </w:t>
      </w:r>
      <w:r w:rsidR="002560D2">
        <w:t>Б</w:t>
      </w:r>
      <w:r w:rsidR="000D46C4">
        <w:t>лок-схема</w:t>
      </w:r>
      <w:r w:rsidR="000D46C4"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для</w:t>
      </w:r>
      <w:r w:rsidRPr="000F1D71">
        <w:rPr>
          <w:rFonts w:hint="cs"/>
          <w:spacing w:val="-5"/>
        </w:rPr>
        <w:t xml:space="preserve"> </w:t>
      </w:r>
      <w:r w:rsidRPr="000F1D71">
        <w:rPr>
          <w:rFonts w:hint="cs"/>
        </w:rPr>
        <w:t>второго</w:t>
      </w:r>
      <w:r w:rsidRPr="000F1D71">
        <w:rPr>
          <w:rFonts w:hint="cs"/>
          <w:spacing w:val="-5"/>
        </w:rPr>
        <w:t xml:space="preserve"> </w:t>
      </w:r>
      <w:r w:rsidRPr="000F1D71">
        <w:rPr>
          <w:rFonts w:hint="cs"/>
          <w:spacing w:val="-2"/>
        </w:rPr>
        <w:t>задания</w:t>
      </w:r>
    </w:p>
    <w:p w14:paraId="6FF2995F" w14:textId="77777777" w:rsidR="00A3575B" w:rsidRPr="008F12AF" w:rsidRDefault="00A3575B" w:rsidP="00193F91">
      <w:pPr>
        <w:pStyle w:val="p1"/>
        <w:spacing w:line="360" w:lineRule="auto"/>
        <w:ind w:right="287" w:firstLine="851"/>
        <w:rPr>
          <w:sz w:val="24"/>
          <w:szCs w:val="24"/>
        </w:rPr>
      </w:pPr>
      <w:r w:rsidRPr="000F1D71">
        <w:rPr>
          <w:rFonts w:hint="cs"/>
          <w:sz w:val="24"/>
          <w:szCs w:val="24"/>
        </w:rPr>
        <w:t xml:space="preserve">Программа получает значения, и выводит </w:t>
      </w:r>
      <w:r w:rsidRPr="000F1D71">
        <w:rPr>
          <w:rFonts w:hint="cs"/>
          <w:color w:val="1F2328"/>
          <w:sz w:val="24"/>
          <w:szCs w:val="24"/>
          <w:shd w:val="clear" w:color="auto" w:fill="FFFFFF"/>
        </w:rPr>
        <w:t>результат согласно требованиям</w:t>
      </w:r>
      <w:r w:rsidRPr="000F1D71">
        <w:rPr>
          <w:rFonts w:hint="cs"/>
          <w:sz w:val="24"/>
          <w:szCs w:val="24"/>
        </w:rPr>
        <w:t>.</w:t>
      </w:r>
    </w:p>
    <w:p w14:paraId="48F2C08E" w14:textId="77777777" w:rsidR="00A3575B" w:rsidRPr="003C4D18" w:rsidRDefault="00193F91" w:rsidP="00330361">
      <w:pPr>
        <w:pStyle w:val="1"/>
        <w:tabs>
          <w:tab w:val="left" w:pos="1283"/>
        </w:tabs>
        <w:spacing w:before="0" w:line="360" w:lineRule="auto"/>
        <w:ind w:left="859" w:firstLine="0"/>
        <w:rPr>
          <w:rFonts w:ascii="Arial" w:hAnsi="Arial" w:cs="Arial"/>
        </w:rPr>
      </w:pPr>
      <w:r w:rsidRPr="003C4D18">
        <w:rPr>
          <w:rFonts w:ascii="Arial" w:hAnsi="Arial" w:cs="Arial"/>
        </w:rPr>
        <w:t xml:space="preserve">1.3 </w:t>
      </w:r>
      <w:r w:rsidR="00A3575B" w:rsidRPr="00193F91">
        <w:rPr>
          <w:rFonts w:ascii="Arial" w:hAnsi="Arial" w:cs="Arial"/>
        </w:rPr>
        <w:t>Задание</w:t>
      </w:r>
      <w:r w:rsidR="00A3575B" w:rsidRPr="00193F91">
        <w:rPr>
          <w:rFonts w:ascii="Arial" w:hAnsi="Arial" w:cs="Arial"/>
          <w:spacing w:val="-8"/>
        </w:rPr>
        <w:t xml:space="preserve"> </w:t>
      </w:r>
    </w:p>
    <w:p w14:paraId="23D1E8C5" w14:textId="69BE1789" w:rsidR="003C4D18" w:rsidRPr="007B0A94" w:rsidRDefault="00A3575B" w:rsidP="007B0A94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</w:rPr>
      </w:pPr>
      <w:r w:rsidRPr="000F1D71">
        <w:rPr>
          <w:rFonts w:hint="cs"/>
        </w:rPr>
        <w:lastRenderedPageBreak/>
        <w:t xml:space="preserve">В </w:t>
      </w:r>
      <w:r w:rsidR="00185087" w:rsidRPr="000F1D71">
        <w:t>третьем</w:t>
      </w:r>
      <w:r w:rsidRPr="000F1D71">
        <w:rPr>
          <w:rFonts w:hint="cs"/>
        </w:rPr>
        <w:t xml:space="preserve"> задании требуется </w:t>
      </w:r>
      <w:r w:rsidR="007B0A94" w:rsidRPr="007B0A94">
        <w:rPr>
          <w:color w:val="1F2328"/>
        </w:rPr>
        <w:t>неотрицательное целое число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n</w:t>
      </w:r>
      <w:r w:rsidR="007B0A94" w:rsidRPr="007B0A94">
        <w:rPr>
          <w:color w:val="1F2328"/>
        </w:rPr>
        <w:t>, затем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n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значений температуры как вещественные числа, каждое на отдельной строке</w:t>
      </w:r>
      <w:r w:rsidR="007B0A94">
        <w:rPr>
          <w:color w:val="1F2328"/>
        </w:rPr>
        <w:t xml:space="preserve">. </w:t>
      </w:r>
      <w:r w:rsidR="007B0A94" w:rsidRPr="007B0A94">
        <w:rPr>
          <w:color w:val="1F2328"/>
        </w:rPr>
        <w:t>Подсчитать количество измерений ниже нуля, равных нулю и выше нуля. Если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n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равно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0</w:t>
      </w:r>
      <w:r w:rsidR="007B0A94" w:rsidRPr="007B0A94">
        <w:rPr>
          <w:color w:val="1F2328"/>
        </w:rPr>
        <w:t>, все три количества равны нулю</w:t>
      </w:r>
    </w:p>
    <w:p w14:paraId="46DB9798" w14:textId="77777777" w:rsidR="00330361" w:rsidRPr="003C4D18" w:rsidRDefault="003C4D18" w:rsidP="00330361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pacing w:val="-5"/>
        </w:rPr>
      </w:pPr>
      <w:r w:rsidRPr="000F1D71">
        <w:rPr>
          <w:rFonts w:hint="cs"/>
        </w:rPr>
        <w:t xml:space="preserve"> </w:t>
      </w:r>
      <w:r w:rsidR="00A3575B" w:rsidRPr="000F1D71">
        <w:rPr>
          <w:rFonts w:hint="cs"/>
        </w:rPr>
        <w:t>Алгоритм</w:t>
      </w:r>
      <w:r w:rsidR="00A3575B" w:rsidRPr="000F1D71">
        <w:rPr>
          <w:rFonts w:hint="cs"/>
          <w:spacing w:val="-7"/>
        </w:rPr>
        <w:t xml:space="preserve"> </w:t>
      </w:r>
      <w:r w:rsidR="00A3575B" w:rsidRPr="000F1D71">
        <w:rPr>
          <w:rFonts w:hint="cs"/>
        </w:rPr>
        <w:t>решения</w:t>
      </w:r>
      <w:r w:rsidR="00A3575B" w:rsidRPr="000F1D71">
        <w:rPr>
          <w:rFonts w:hint="cs"/>
          <w:spacing w:val="-4"/>
        </w:rPr>
        <w:t xml:space="preserve"> </w:t>
      </w:r>
      <w:r w:rsidR="00185087" w:rsidRPr="000F1D71">
        <w:t>третьего</w:t>
      </w:r>
      <w:r w:rsidR="00A3575B" w:rsidRPr="000F1D71">
        <w:rPr>
          <w:rFonts w:hint="cs"/>
          <w:spacing w:val="-4"/>
        </w:rPr>
        <w:t xml:space="preserve"> </w:t>
      </w:r>
      <w:r w:rsidR="00A3575B" w:rsidRPr="000F1D71">
        <w:rPr>
          <w:rFonts w:hint="cs"/>
        </w:rPr>
        <w:t>задания</w:t>
      </w:r>
      <w:r w:rsidR="00A3575B" w:rsidRPr="000F1D71">
        <w:rPr>
          <w:rFonts w:hint="cs"/>
          <w:spacing w:val="-5"/>
        </w:rPr>
        <w:t xml:space="preserve"> </w:t>
      </w:r>
      <w:r w:rsidR="00A3575B" w:rsidRPr="000F1D71">
        <w:rPr>
          <w:rFonts w:hint="cs"/>
        </w:rPr>
        <w:t>представлен</w:t>
      </w:r>
      <w:r w:rsidR="00A3575B" w:rsidRPr="000F1D71">
        <w:rPr>
          <w:rFonts w:hint="cs"/>
          <w:spacing w:val="-4"/>
        </w:rPr>
        <w:t xml:space="preserve"> </w:t>
      </w:r>
      <w:r w:rsidR="00A3575B" w:rsidRPr="000F1D71">
        <w:rPr>
          <w:rFonts w:hint="cs"/>
        </w:rPr>
        <w:t>на</w:t>
      </w:r>
      <w:r w:rsidR="00A3575B" w:rsidRPr="000F1D71">
        <w:rPr>
          <w:rFonts w:hint="cs"/>
          <w:spacing w:val="-4"/>
        </w:rPr>
        <w:t xml:space="preserve"> </w:t>
      </w:r>
      <w:r w:rsidR="00A3575B" w:rsidRPr="000F1D71">
        <w:rPr>
          <w:rFonts w:hint="cs"/>
        </w:rPr>
        <w:t>рисунке</w:t>
      </w:r>
      <w:r w:rsidR="00A3575B" w:rsidRPr="000F1D71">
        <w:rPr>
          <w:rFonts w:hint="cs"/>
          <w:spacing w:val="-4"/>
        </w:rPr>
        <w:t xml:space="preserve"> </w:t>
      </w:r>
      <w:hyperlink w:anchor="_bookmark0" w:history="1">
        <w:r w:rsidR="000D46C4">
          <w:rPr>
            <w:spacing w:val="-5"/>
          </w:rPr>
          <w:t>3</w:t>
        </w:r>
      </w:hyperlink>
      <w:r w:rsidR="00A3575B" w:rsidRPr="000F1D71">
        <w:rPr>
          <w:rFonts w:hint="cs"/>
          <w:spacing w:val="-5"/>
        </w:rPr>
        <w:t>.</w:t>
      </w:r>
    </w:p>
    <w:p w14:paraId="71538DBD" w14:textId="11AA4336" w:rsidR="00A3575B" w:rsidRPr="000F1D71" w:rsidRDefault="007576D7" w:rsidP="003C4D18">
      <w:pPr>
        <w:pStyle w:val="a3"/>
        <w:spacing w:before="55" w:line="360" w:lineRule="auto"/>
        <w:ind w:right="416"/>
        <w:jc w:val="center"/>
      </w:pPr>
      <w:r>
        <w:rPr>
          <w:noProof/>
        </w:rPr>
        <w:lastRenderedPageBreak/>
        <w:drawing>
          <wp:inline distT="0" distB="0" distL="0" distR="0" wp14:anchorId="4BE13666" wp14:editId="6BC68D04">
            <wp:extent cx="4614545" cy="9893300"/>
            <wp:effectExtent l="0" t="0" r="0" b="0"/>
            <wp:docPr id="13680991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99150" name="Рисунок 13680991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989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7E9A" w14:textId="77777777" w:rsidR="00A3575B" w:rsidRPr="000F1D71" w:rsidRDefault="00A3575B" w:rsidP="00A3575B">
      <w:pPr>
        <w:pStyle w:val="a3"/>
        <w:spacing w:before="55" w:line="360" w:lineRule="auto"/>
        <w:ind w:left="416" w:right="416"/>
        <w:jc w:val="center"/>
      </w:pPr>
      <w:r w:rsidRPr="000F1D71">
        <w:rPr>
          <w:rFonts w:hint="cs"/>
        </w:rPr>
        <w:lastRenderedPageBreak/>
        <w:t>Рисунок</w:t>
      </w:r>
      <w:r w:rsidRPr="000F1D71">
        <w:rPr>
          <w:rFonts w:hint="cs"/>
          <w:spacing w:val="-6"/>
        </w:rPr>
        <w:t xml:space="preserve"> </w:t>
      </w:r>
      <w:r w:rsidR="000D46C4">
        <w:t>3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–</w:t>
      </w:r>
      <w:r w:rsidR="000D46C4" w:rsidRPr="000D46C4">
        <w:t xml:space="preserve"> </w:t>
      </w:r>
      <w:r w:rsidR="002560D2">
        <w:t>Б</w:t>
      </w:r>
      <w:r w:rsidR="000D46C4">
        <w:t>лок-схема</w:t>
      </w:r>
      <w:r w:rsidR="000D46C4"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для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первого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  <w:spacing w:val="-2"/>
        </w:rPr>
        <w:t>задания</w:t>
      </w:r>
    </w:p>
    <w:p w14:paraId="7612A5D8" w14:textId="77777777" w:rsidR="00A3575B" w:rsidRPr="000F1D71" w:rsidRDefault="00A3575B" w:rsidP="00330361">
      <w:pPr>
        <w:pStyle w:val="a3"/>
        <w:spacing w:line="360" w:lineRule="auto"/>
        <w:ind w:left="142" w:right="142" w:firstLine="709"/>
        <w:jc w:val="both"/>
        <w:rPr>
          <w:spacing w:val="-4"/>
        </w:rPr>
      </w:pPr>
      <w:r w:rsidRPr="000F1D71">
        <w:rPr>
          <w:rFonts w:hint="cs"/>
        </w:rPr>
        <w:t xml:space="preserve">Программа получает значения, и выводит </w:t>
      </w:r>
      <w:r w:rsidRPr="000F1D71">
        <w:rPr>
          <w:rFonts w:hint="cs"/>
          <w:color w:val="1F2328"/>
          <w:shd w:val="clear" w:color="auto" w:fill="FFFFFF"/>
        </w:rPr>
        <w:t>результат согласно требованиям</w:t>
      </w:r>
      <w:r w:rsidRPr="000F1D71">
        <w:rPr>
          <w:rFonts w:hint="cs"/>
        </w:rPr>
        <w:t>.</w:t>
      </w:r>
    </w:p>
    <w:p w14:paraId="44714FBF" w14:textId="77777777" w:rsidR="00722334" w:rsidRPr="008F12AF" w:rsidRDefault="00193F91" w:rsidP="00330361">
      <w:pPr>
        <w:pStyle w:val="1"/>
        <w:tabs>
          <w:tab w:val="left" w:pos="851"/>
        </w:tabs>
        <w:spacing w:before="0" w:line="360" w:lineRule="auto"/>
        <w:ind w:left="851" w:firstLine="0"/>
        <w:rPr>
          <w:rFonts w:ascii="Arial" w:hAnsi="Arial" w:cs="Arial"/>
        </w:rPr>
      </w:pPr>
      <w:r w:rsidRPr="008F12AF">
        <w:rPr>
          <w:rFonts w:ascii="Arial" w:hAnsi="Arial" w:cs="Arial"/>
        </w:rPr>
        <w:t xml:space="preserve">1.4 </w:t>
      </w:r>
      <w:r w:rsidR="00722334" w:rsidRPr="00193F91">
        <w:rPr>
          <w:rFonts w:ascii="Arial" w:hAnsi="Arial" w:cs="Arial"/>
        </w:rPr>
        <w:t>Задание</w:t>
      </w:r>
      <w:r w:rsidR="00722334" w:rsidRPr="00193F91">
        <w:rPr>
          <w:rFonts w:ascii="Arial" w:hAnsi="Arial" w:cs="Arial"/>
          <w:spacing w:val="-8"/>
        </w:rPr>
        <w:t xml:space="preserve"> </w:t>
      </w:r>
    </w:p>
    <w:p w14:paraId="4A0D2B07" w14:textId="6D76F633" w:rsidR="00076C04" w:rsidRPr="007B0A94" w:rsidRDefault="00722334" w:rsidP="007B0A94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</w:rPr>
      </w:pPr>
      <w:r w:rsidRPr="000F1D71">
        <w:rPr>
          <w:rFonts w:hint="cs"/>
        </w:rPr>
        <w:t xml:space="preserve">В </w:t>
      </w:r>
      <w:r w:rsidR="00185087" w:rsidRPr="000F1D71">
        <w:t>четвертом</w:t>
      </w:r>
      <w:r w:rsidRPr="000F1D71">
        <w:rPr>
          <w:rFonts w:hint="cs"/>
        </w:rPr>
        <w:t xml:space="preserve"> задании требуется </w:t>
      </w:r>
      <w:r w:rsidRPr="000F1D71">
        <w:rPr>
          <w:rFonts w:hint="cs"/>
          <w:color w:val="1F2328"/>
        </w:rPr>
        <w:t xml:space="preserve">ввести </w:t>
      </w:r>
      <w:r w:rsidR="007B0A94" w:rsidRPr="007B0A94">
        <w:rPr>
          <w:color w:val="1F2328"/>
        </w:rPr>
        <w:t>целое число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n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от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1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до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9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включительно</w:t>
      </w:r>
      <w:r w:rsidR="007B0A94">
        <w:rPr>
          <w:color w:val="1F2328"/>
        </w:rPr>
        <w:t xml:space="preserve">. </w:t>
      </w:r>
      <w:r w:rsidR="007B0A94" w:rsidRPr="007B0A94">
        <w:rPr>
          <w:color w:val="1F2328"/>
        </w:rPr>
        <w:t>Вывести таблицу умножения этого числа на целые числа от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1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до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10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включительно в порядке возрастания второго множителя</w:t>
      </w:r>
    </w:p>
    <w:p w14:paraId="763880CF" w14:textId="77777777" w:rsidR="00722334" w:rsidRPr="000F1D71" w:rsidRDefault="00722334" w:rsidP="00722334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</w:rPr>
      </w:pPr>
      <w:r w:rsidRPr="000F1D71">
        <w:rPr>
          <w:rFonts w:hint="cs"/>
        </w:rPr>
        <w:t>Алгоритм</w:t>
      </w:r>
      <w:r w:rsidRPr="000F1D71">
        <w:rPr>
          <w:rFonts w:hint="cs"/>
          <w:spacing w:val="-7"/>
        </w:rPr>
        <w:t xml:space="preserve"> </w:t>
      </w:r>
      <w:r w:rsidRPr="000F1D71">
        <w:rPr>
          <w:rFonts w:hint="cs"/>
        </w:rPr>
        <w:t>решения</w:t>
      </w:r>
      <w:r w:rsidRPr="000F1D71">
        <w:rPr>
          <w:rFonts w:hint="cs"/>
          <w:spacing w:val="-4"/>
        </w:rPr>
        <w:t xml:space="preserve"> </w:t>
      </w:r>
      <w:r w:rsidR="00185087" w:rsidRPr="000F1D71">
        <w:t>четвертого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задания</w:t>
      </w:r>
      <w:r w:rsidRPr="000F1D71">
        <w:rPr>
          <w:rFonts w:hint="cs"/>
          <w:spacing w:val="-5"/>
        </w:rPr>
        <w:t xml:space="preserve"> </w:t>
      </w:r>
      <w:r w:rsidRPr="000F1D71">
        <w:rPr>
          <w:rFonts w:hint="cs"/>
        </w:rPr>
        <w:t>представлен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на</w:t>
      </w:r>
      <w:r w:rsidRPr="000F1D71">
        <w:rPr>
          <w:rFonts w:hint="cs"/>
          <w:spacing w:val="-4"/>
        </w:rPr>
        <w:t xml:space="preserve"> </w:t>
      </w:r>
      <w:r w:rsidR="000D46C4">
        <w:t>блок-схем</w:t>
      </w:r>
      <w:r w:rsidR="000D46C4">
        <w:rPr>
          <w:spacing w:val="-4"/>
        </w:rPr>
        <w:t xml:space="preserve">е </w:t>
      </w:r>
      <w:hyperlink w:anchor="_bookmark0" w:history="1">
        <w:r w:rsidR="000D46C4">
          <w:rPr>
            <w:spacing w:val="-5"/>
          </w:rPr>
          <w:t>4</w:t>
        </w:r>
      </w:hyperlink>
      <w:r w:rsidRPr="000F1D71">
        <w:rPr>
          <w:rFonts w:hint="cs"/>
          <w:spacing w:val="-5"/>
        </w:rPr>
        <w:t>.</w:t>
      </w:r>
    </w:p>
    <w:p w14:paraId="70B27A29" w14:textId="05A5597E" w:rsidR="00722334" w:rsidRPr="000F1D71" w:rsidRDefault="007576D7" w:rsidP="002560D2">
      <w:pPr>
        <w:pStyle w:val="a3"/>
        <w:spacing w:before="55" w:line="360" w:lineRule="auto"/>
        <w:ind w:right="416"/>
        <w:jc w:val="center"/>
      </w:pPr>
      <w:r>
        <w:rPr>
          <w:noProof/>
        </w:rPr>
        <w:drawing>
          <wp:inline distT="0" distB="0" distL="0" distR="0" wp14:anchorId="3366F2F1" wp14:editId="2A3BB471">
            <wp:extent cx="2438400" cy="5295900"/>
            <wp:effectExtent l="0" t="0" r="0" b="0"/>
            <wp:docPr id="16242293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29341" name="Рисунок 16242293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6591" w14:textId="77777777" w:rsidR="00722334" w:rsidRPr="000F1D71" w:rsidRDefault="00722334" w:rsidP="00722334">
      <w:pPr>
        <w:pStyle w:val="a3"/>
        <w:spacing w:before="55" w:line="360" w:lineRule="auto"/>
        <w:ind w:left="416" w:right="416"/>
        <w:jc w:val="center"/>
      </w:pPr>
      <w:r w:rsidRPr="000F1D71">
        <w:rPr>
          <w:rFonts w:hint="cs"/>
        </w:rPr>
        <w:t>Рисунок</w:t>
      </w:r>
      <w:r w:rsidRPr="000F1D71">
        <w:rPr>
          <w:rFonts w:hint="cs"/>
          <w:spacing w:val="-6"/>
        </w:rPr>
        <w:t xml:space="preserve"> </w:t>
      </w:r>
      <w:r w:rsidR="000D46C4">
        <w:t>4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–</w:t>
      </w:r>
      <w:r w:rsidR="000D46C4" w:rsidRPr="000D46C4">
        <w:t xml:space="preserve"> </w:t>
      </w:r>
      <w:r w:rsidR="002560D2">
        <w:t>Б</w:t>
      </w:r>
      <w:r w:rsidR="000D46C4">
        <w:t>лок-схема</w:t>
      </w:r>
      <w:r w:rsidR="000D46C4"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для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первого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  <w:spacing w:val="-2"/>
        </w:rPr>
        <w:t>задания</w:t>
      </w:r>
    </w:p>
    <w:p w14:paraId="0C162A18" w14:textId="77777777" w:rsidR="00722334" w:rsidRPr="008F12AF" w:rsidRDefault="00722334" w:rsidP="00E21642">
      <w:pPr>
        <w:pStyle w:val="a3"/>
        <w:spacing w:line="360" w:lineRule="auto"/>
        <w:ind w:left="142" w:right="142" w:firstLine="709"/>
        <w:jc w:val="both"/>
        <w:rPr>
          <w:spacing w:val="-4"/>
        </w:rPr>
      </w:pPr>
      <w:r w:rsidRPr="000F1D71">
        <w:rPr>
          <w:rFonts w:hint="cs"/>
        </w:rPr>
        <w:t xml:space="preserve">Программа получает значения, и выводит </w:t>
      </w:r>
      <w:r w:rsidRPr="000F1D71">
        <w:rPr>
          <w:rFonts w:hint="cs"/>
          <w:color w:val="1F2328"/>
          <w:shd w:val="clear" w:color="auto" w:fill="FFFFFF"/>
        </w:rPr>
        <w:t>результат согласно требованиям</w:t>
      </w:r>
      <w:r w:rsidRPr="000F1D71">
        <w:rPr>
          <w:rFonts w:hint="cs"/>
        </w:rPr>
        <w:t>.</w:t>
      </w:r>
    </w:p>
    <w:p w14:paraId="495999F5" w14:textId="77777777" w:rsidR="00722334" w:rsidRPr="00076C04" w:rsidRDefault="00193F91" w:rsidP="00E21642">
      <w:pPr>
        <w:pStyle w:val="1"/>
        <w:tabs>
          <w:tab w:val="left" w:pos="1283"/>
        </w:tabs>
        <w:spacing w:before="0" w:line="360" w:lineRule="auto"/>
        <w:ind w:left="851" w:firstLine="0"/>
        <w:rPr>
          <w:rFonts w:ascii="Arial" w:hAnsi="Arial" w:cs="Arial"/>
        </w:rPr>
      </w:pPr>
      <w:r w:rsidRPr="00076C04">
        <w:rPr>
          <w:rFonts w:ascii="Arial" w:hAnsi="Arial" w:cs="Arial"/>
        </w:rPr>
        <w:t xml:space="preserve">1.5 </w:t>
      </w:r>
      <w:r w:rsidR="00722334" w:rsidRPr="00193F91">
        <w:rPr>
          <w:rFonts w:ascii="Arial" w:hAnsi="Arial" w:cs="Arial"/>
        </w:rPr>
        <w:t>Задание</w:t>
      </w:r>
      <w:r w:rsidR="00722334" w:rsidRPr="00193F91">
        <w:rPr>
          <w:rFonts w:ascii="Arial" w:hAnsi="Arial" w:cs="Arial"/>
          <w:spacing w:val="-8"/>
        </w:rPr>
        <w:t xml:space="preserve"> </w:t>
      </w:r>
    </w:p>
    <w:p w14:paraId="0D743189" w14:textId="3E9246F2" w:rsidR="00076C04" w:rsidRPr="007B0A94" w:rsidRDefault="00722334" w:rsidP="007B0A94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</w:rPr>
      </w:pPr>
      <w:r w:rsidRPr="000F1D71">
        <w:rPr>
          <w:rFonts w:hint="cs"/>
        </w:rPr>
        <w:t xml:space="preserve">В </w:t>
      </w:r>
      <w:r w:rsidR="00185087" w:rsidRPr="000F1D71">
        <w:t>пятом</w:t>
      </w:r>
      <w:r w:rsidRPr="000F1D71">
        <w:rPr>
          <w:rFonts w:hint="cs"/>
        </w:rPr>
        <w:t xml:space="preserve"> задании требуется </w:t>
      </w:r>
      <w:r w:rsidRPr="000F1D71">
        <w:rPr>
          <w:rFonts w:hint="cs"/>
          <w:color w:val="1F2328"/>
        </w:rPr>
        <w:t xml:space="preserve">ввести </w:t>
      </w:r>
      <w:r w:rsidR="007B0A94" w:rsidRPr="007B0A94">
        <w:rPr>
          <w:color w:val="1F2328"/>
        </w:rPr>
        <w:t>стоимость каждой покупки в целых рублях на отдельной строке. Стоимость является положительным целым числом, количество покупок заранее неизвестно</w:t>
      </w:r>
      <w:r w:rsidR="007B0A94">
        <w:rPr>
          <w:color w:val="1F2328"/>
        </w:rPr>
        <w:t xml:space="preserve">. </w:t>
      </w:r>
      <w:r w:rsidR="007B0A94" w:rsidRPr="007B0A94">
        <w:rPr>
          <w:color w:val="1F2328"/>
        </w:rPr>
        <w:t>Ввод завершается строкой</w:t>
      </w:r>
      <w:r w:rsidR="007B0A94" w:rsidRPr="007B0A94">
        <w:rPr>
          <w:rStyle w:val="apple-converted-space"/>
          <w:color w:val="1F2328"/>
        </w:rPr>
        <w:t> </w:t>
      </w:r>
      <w:proofErr w:type="spellStart"/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stop</w:t>
      </w:r>
      <w:proofErr w:type="spellEnd"/>
      <w:r w:rsidR="007B0A94" w:rsidRPr="007B0A94">
        <w:rPr>
          <w:color w:val="1F2328"/>
        </w:rPr>
        <w:t>, записанной строчными латинскими буквами без пробелов. Эта строка не является покупкой</w:t>
      </w:r>
      <w:r w:rsidR="007B0A94">
        <w:rPr>
          <w:color w:val="1F2328"/>
        </w:rPr>
        <w:t xml:space="preserve">. </w:t>
      </w:r>
      <w:r w:rsidR="007B0A94" w:rsidRPr="007B0A94">
        <w:rPr>
          <w:color w:val="1F2328"/>
        </w:rPr>
        <w:t>Вывести количество покупок, общую стоимость и среднюю стоимость покупки. Среднюю стоимость вывести с двумя цифрами после десятичной точки</w:t>
      </w:r>
      <w:r w:rsidR="007B0A94">
        <w:rPr>
          <w:color w:val="1F2328"/>
        </w:rPr>
        <w:t xml:space="preserve">. </w:t>
      </w:r>
      <w:r w:rsidR="007B0A94" w:rsidRPr="007B0A94">
        <w:rPr>
          <w:color w:val="1F2328"/>
        </w:rPr>
        <w:t>Если команда</w:t>
      </w:r>
      <w:r w:rsidR="007B0A94" w:rsidRPr="007B0A94">
        <w:rPr>
          <w:rStyle w:val="apple-converted-space"/>
          <w:color w:val="1F2328"/>
        </w:rPr>
        <w:t> </w:t>
      </w:r>
      <w:proofErr w:type="spellStart"/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stop</w:t>
      </w:r>
      <w:proofErr w:type="spellEnd"/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color w:val="1F2328"/>
        </w:rPr>
        <w:t>введена до первой покупки, вывести только</w:t>
      </w:r>
      <w:proofErr w:type="gramStart"/>
      <w:r w:rsidR="007B0A94">
        <w:rPr>
          <w:color w:val="1F2328"/>
        </w:rPr>
        <w:t>:</w:t>
      </w:r>
      <w:r w:rsidR="007B0A94" w:rsidRPr="007B0A94">
        <w:rPr>
          <w:rStyle w:val="apple-converted-space"/>
          <w:color w:val="1F2328"/>
        </w:rPr>
        <w:t> </w:t>
      </w:r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Нет</w:t>
      </w:r>
      <w:proofErr w:type="gramEnd"/>
      <w:r w:rsidR="007B0A94"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 xml:space="preserve"> покупок</w:t>
      </w:r>
    </w:p>
    <w:p w14:paraId="3D9D0CF7" w14:textId="7A9846C7" w:rsidR="00722334" w:rsidRPr="000F1D71" w:rsidRDefault="00722334" w:rsidP="00076C04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</w:rPr>
      </w:pPr>
      <w:r w:rsidRPr="000F1D71">
        <w:rPr>
          <w:rFonts w:hint="cs"/>
        </w:rPr>
        <w:t>Алгоритм</w:t>
      </w:r>
      <w:r w:rsidRPr="000F1D71">
        <w:rPr>
          <w:rFonts w:hint="cs"/>
          <w:spacing w:val="-7"/>
        </w:rPr>
        <w:t xml:space="preserve"> </w:t>
      </w:r>
      <w:r w:rsidRPr="000F1D71">
        <w:rPr>
          <w:rFonts w:hint="cs"/>
        </w:rPr>
        <w:t>решения</w:t>
      </w:r>
      <w:r w:rsidRPr="000F1D71">
        <w:rPr>
          <w:rFonts w:hint="cs"/>
          <w:spacing w:val="-4"/>
        </w:rPr>
        <w:t xml:space="preserve"> </w:t>
      </w:r>
      <w:r w:rsidR="00185087" w:rsidRPr="000F1D71">
        <w:t>пятого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задания</w:t>
      </w:r>
      <w:r w:rsidRPr="000F1D71">
        <w:rPr>
          <w:rFonts w:hint="cs"/>
          <w:spacing w:val="-5"/>
        </w:rPr>
        <w:t xml:space="preserve"> </w:t>
      </w:r>
      <w:r w:rsidRPr="000F1D71">
        <w:rPr>
          <w:rFonts w:hint="cs"/>
        </w:rPr>
        <w:t>представлен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на</w:t>
      </w:r>
      <w:r w:rsidRPr="000F1D71">
        <w:rPr>
          <w:rFonts w:hint="cs"/>
          <w:spacing w:val="-4"/>
        </w:rPr>
        <w:t xml:space="preserve"> </w:t>
      </w:r>
      <w:r w:rsidR="002560D2">
        <w:t>блок-схеме</w:t>
      </w:r>
      <w:r w:rsidR="002560D2" w:rsidRPr="000F1D71">
        <w:rPr>
          <w:rFonts w:hint="cs"/>
          <w:spacing w:val="-4"/>
        </w:rPr>
        <w:t xml:space="preserve"> </w:t>
      </w:r>
      <w:hyperlink w:anchor="_bookmark0" w:history="1">
        <w:r w:rsidR="007B0A94">
          <w:rPr>
            <w:spacing w:val="-5"/>
          </w:rPr>
          <w:t>5</w:t>
        </w:r>
      </w:hyperlink>
      <w:r w:rsidRPr="000F1D71">
        <w:rPr>
          <w:rFonts w:hint="cs"/>
          <w:spacing w:val="-5"/>
        </w:rPr>
        <w:t>.</w:t>
      </w:r>
    </w:p>
    <w:p w14:paraId="4D074269" w14:textId="459257D2" w:rsidR="00722334" w:rsidRPr="000F1D71" w:rsidRDefault="00722334" w:rsidP="00722334">
      <w:pPr>
        <w:pStyle w:val="a3"/>
        <w:spacing w:before="55" w:line="360" w:lineRule="auto"/>
        <w:ind w:left="416" w:right="416"/>
        <w:jc w:val="center"/>
      </w:pPr>
      <w:r w:rsidRPr="000F1D71">
        <w:rPr>
          <w:rFonts w:hint="cs"/>
        </w:rPr>
        <w:lastRenderedPageBreak/>
        <w:t xml:space="preserve"> </w:t>
      </w:r>
      <w:r w:rsidR="007576D7">
        <w:rPr>
          <w:noProof/>
        </w:rPr>
        <w:drawing>
          <wp:inline distT="0" distB="0" distL="0" distR="0" wp14:anchorId="1A3FED6E" wp14:editId="6DCFC058">
            <wp:extent cx="2374900" cy="5549900"/>
            <wp:effectExtent l="0" t="0" r="0" b="0"/>
            <wp:docPr id="8334644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64447" name="Рисунок 8334644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9874" w14:textId="77777777" w:rsidR="00722334" w:rsidRPr="000F1D71" w:rsidRDefault="00722334" w:rsidP="00722334">
      <w:pPr>
        <w:pStyle w:val="a3"/>
        <w:spacing w:before="55" w:line="360" w:lineRule="auto"/>
        <w:ind w:left="416" w:right="416"/>
        <w:jc w:val="center"/>
      </w:pPr>
      <w:r w:rsidRPr="000F1D71">
        <w:rPr>
          <w:rFonts w:hint="cs"/>
        </w:rPr>
        <w:t>Рисунок</w:t>
      </w:r>
      <w:r w:rsidRPr="000F1D71">
        <w:rPr>
          <w:rFonts w:hint="cs"/>
          <w:spacing w:val="-6"/>
        </w:rPr>
        <w:t xml:space="preserve"> </w:t>
      </w:r>
      <w:r w:rsidR="002560D2" w:rsidRPr="002560D2">
        <w:t>5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–</w:t>
      </w:r>
      <w:r w:rsidR="002560D2" w:rsidRPr="002560D2">
        <w:t xml:space="preserve"> </w:t>
      </w:r>
      <w:r w:rsidR="002560D2">
        <w:t>Блок-схема</w:t>
      </w:r>
      <w:r w:rsidR="002560D2"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для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первого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  <w:spacing w:val="-2"/>
        </w:rPr>
        <w:t>задания</w:t>
      </w:r>
    </w:p>
    <w:p w14:paraId="2EC137FA" w14:textId="6B562493" w:rsidR="007B0A94" w:rsidRDefault="00722334" w:rsidP="007B0A94">
      <w:pPr>
        <w:pStyle w:val="a3"/>
        <w:spacing w:line="360" w:lineRule="auto"/>
        <w:ind w:left="142" w:right="142" w:firstLine="709"/>
        <w:jc w:val="both"/>
      </w:pPr>
      <w:r w:rsidRPr="000F1D71">
        <w:rPr>
          <w:rFonts w:hint="cs"/>
        </w:rPr>
        <w:t xml:space="preserve">Программа получает значения, и выводит </w:t>
      </w:r>
      <w:r w:rsidRPr="000F1D71">
        <w:rPr>
          <w:rFonts w:hint="cs"/>
          <w:color w:val="1F2328"/>
          <w:shd w:val="clear" w:color="auto" w:fill="FFFFFF"/>
        </w:rPr>
        <w:t>результат согласно требованиям</w:t>
      </w:r>
      <w:r w:rsidRPr="000F1D71">
        <w:rPr>
          <w:rFonts w:hint="cs"/>
        </w:rPr>
        <w:t>.</w:t>
      </w:r>
    </w:p>
    <w:p w14:paraId="77A8D7C0" w14:textId="560C1E25" w:rsidR="007B0A94" w:rsidRPr="007B0A94" w:rsidRDefault="007B0A94" w:rsidP="007B0A94">
      <w:pPr>
        <w:pStyle w:val="1"/>
        <w:tabs>
          <w:tab w:val="left" w:pos="1283"/>
        </w:tabs>
        <w:spacing w:before="0" w:line="360" w:lineRule="auto"/>
        <w:ind w:left="851" w:firstLine="0"/>
        <w:rPr>
          <w:rFonts w:ascii="Arial" w:hAnsi="Arial" w:cs="Arial"/>
        </w:rPr>
      </w:pPr>
      <w:r w:rsidRPr="00076C04">
        <w:rPr>
          <w:rFonts w:ascii="Arial" w:hAnsi="Arial" w:cs="Arial"/>
        </w:rPr>
        <w:t>1.</w:t>
      </w:r>
      <w:r>
        <w:rPr>
          <w:rFonts w:ascii="Arial" w:hAnsi="Arial" w:cs="Arial"/>
        </w:rPr>
        <w:t>6</w:t>
      </w:r>
      <w:r w:rsidRPr="00076C04">
        <w:rPr>
          <w:rFonts w:ascii="Arial" w:hAnsi="Arial" w:cs="Arial"/>
        </w:rPr>
        <w:t xml:space="preserve"> </w:t>
      </w:r>
      <w:r w:rsidRPr="00193F91">
        <w:rPr>
          <w:rFonts w:ascii="Arial" w:hAnsi="Arial" w:cs="Arial"/>
        </w:rPr>
        <w:t>Задание</w:t>
      </w:r>
      <w:r w:rsidRPr="00193F91">
        <w:rPr>
          <w:rFonts w:ascii="Arial" w:hAnsi="Arial" w:cs="Arial"/>
          <w:spacing w:val="-8"/>
        </w:rPr>
        <w:t xml:space="preserve"> </w:t>
      </w:r>
    </w:p>
    <w:p w14:paraId="194A1141" w14:textId="34E3CC3B" w:rsidR="007B0A94" w:rsidRPr="007B0A94" w:rsidRDefault="007B0A94" w:rsidP="007B0A94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</w:rPr>
      </w:pPr>
      <w:r w:rsidRPr="000F1D71">
        <w:rPr>
          <w:rFonts w:hint="cs"/>
        </w:rPr>
        <w:t xml:space="preserve">В </w:t>
      </w:r>
      <w:r>
        <w:t>шестом</w:t>
      </w:r>
      <w:r w:rsidRPr="000F1D71">
        <w:rPr>
          <w:rFonts w:hint="cs"/>
        </w:rPr>
        <w:t xml:space="preserve"> задании требуется </w:t>
      </w:r>
      <w:r w:rsidRPr="000F1D71">
        <w:rPr>
          <w:rFonts w:hint="cs"/>
          <w:color w:val="1F2328"/>
        </w:rPr>
        <w:t>ввести</w:t>
      </w:r>
      <w:r w:rsidRPr="007B0A94">
        <w:rPr>
          <w:rFonts w:ascii="Segoe UI" w:hAnsi="Segoe UI" w:cs="Segoe UI"/>
          <w:color w:val="1F2328"/>
        </w:rPr>
        <w:t xml:space="preserve"> </w:t>
      </w:r>
      <w:r w:rsidRPr="007B0A94">
        <w:rPr>
          <w:color w:val="1F2328"/>
        </w:rPr>
        <w:t>количество строк</w:t>
      </w:r>
      <w:r w:rsidRPr="007B0A94">
        <w:rPr>
          <w:rStyle w:val="apple-converted-space"/>
          <w:color w:val="1F2328"/>
        </w:rPr>
        <w:t> </w:t>
      </w:r>
      <w:r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n</w:t>
      </w:r>
      <w:r w:rsidRPr="007B0A94">
        <w:rPr>
          <w:rStyle w:val="apple-converted-space"/>
          <w:color w:val="1F2328"/>
        </w:rPr>
        <w:t> </w:t>
      </w:r>
      <w:r w:rsidRPr="007B0A94">
        <w:rPr>
          <w:color w:val="1F2328"/>
        </w:rPr>
        <w:t>как целое число от</w:t>
      </w:r>
      <w:r w:rsidRPr="007B0A94">
        <w:rPr>
          <w:rStyle w:val="apple-converted-space"/>
          <w:color w:val="1F2328"/>
        </w:rPr>
        <w:t> </w:t>
      </w:r>
      <w:r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1</w:t>
      </w:r>
      <w:r w:rsidRPr="007B0A94">
        <w:rPr>
          <w:rStyle w:val="apple-converted-space"/>
          <w:color w:val="1F2328"/>
        </w:rPr>
        <w:t> </w:t>
      </w:r>
      <w:r w:rsidRPr="007B0A94">
        <w:rPr>
          <w:color w:val="1F2328"/>
        </w:rPr>
        <w:t>до</w:t>
      </w:r>
      <w:r w:rsidRPr="007B0A94">
        <w:rPr>
          <w:rStyle w:val="apple-converted-space"/>
          <w:color w:val="1F2328"/>
        </w:rPr>
        <w:t> </w:t>
      </w:r>
      <w:r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15</w:t>
      </w:r>
      <w:r w:rsidRPr="007B0A94">
        <w:rPr>
          <w:rStyle w:val="apple-converted-space"/>
          <w:color w:val="1F2328"/>
        </w:rPr>
        <w:t> </w:t>
      </w:r>
      <w:r w:rsidRPr="007B0A94">
        <w:rPr>
          <w:color w:val="1F2328"/>
        </w:rPr>
        <w:t>включительно</w:t>
      </w:r>
      <w:r>
        <w:rPr>
          <w:color w:val="1F2328"/>
        </w:rPr>
        <w:t xml:space="preserve">. </w:t>
      </w:r>
      <w:r w:rsidRPr="007B0A94">
        <w:rPr>
          <w:color w:val="1F2328"/>
        </w:rPr>
        <w:t>Вывести первые</w:t>
      </w:r>
      <w:r w:rsidRPr="007B0A94">
        <w:rPr>
          <w:rStyle w:val="apple-converted-space"/>
          <w:color w:val="1F2328"/>
        </w:rPr>
        <w:t> </w:t>
      </w:r>
      <w:r w:rsidRPr="007B0A94">
        <w:rPr>
          <w:rStyle w:val="HTML"/>
          <w:rFonts w:ascii="Times New Roman" w:hAnsi="Times New Roman" w:cs="Times New Roman"/>
          <w:color w:val="1F2328"/>
          <w:sz w:val="24"/>
          <w:szCs w:val="24"/>
        </w:rPr>
        <w:t>n</w:t>
      </w:r>
      <w:r w:rsidRPr="007B0A94">
        <w:rPr>
          <w:rStyle w:val="apple-converted-space"/>
          <w:color w:val="1F2328"/>
        </w:rPr>
        <w:t> </w:t>
      </w:r>
      <w:r w:rsidRPr="007B0A94">
        <w:rPr>
          <w:color w:val="1F2328"/>
        </w:rPr>
        <w:t>строк треугольника Паскаля, начиная с вершины</w:t>
      </w:r>
    </w:p>
    <w:p w14:paraId="43F0CD39" w14:textId="28EC531F" w:rsidR="007B0A94" w:rsidRPr="007B0A94" w:rsidRDefault="007B0A94" w:rsidP="007B0A94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color w:val="1F2328"/>
        </w:rPr>
      </w:pPr>
      <w:r w:rsidRPr="007B0A94">
        <w:rPr>
          <w:color w:val="1F2328"/>
        </w:rPr>
        <w:t>Использовать вложенные циклы и целочисленные вычисления, без готовых функций вычисления биномиальных коэффициентов и факториалов</w:t>
      </w:r>
      <w:r>
        <w:rPr>
          <w:color w:val="1F2328"/>
        </w:rPr>
        <w:t xml:space="preserve">. </w:t>
      </w:r>
      <w:r w:rsidRPr="007B0A94">
        <w:rPr>
          <w:color w:val="1F2328"/>
        </w:rPr>
        <w:t>Каждую строку начинать с первого столбца, числа разделять одним пробелом без пробелов в конце строки. После треугольника вывести количество нечетных элементов во всех выведенных строках, учитывая каждое вхождение числа отдельно</w:t>
      </w:r>
    </w:p>
    <w:p w14:paraId="11347D51" w14:textId="72257514" w:rsidR="007B0A94" w:rsidRPr="007576D7" w:rsidRDefault="007B0A94" w:rsidP="007576D7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  <w:lang w:val="en-US"/>
        </w:rPr>
      </w:pPr>
      <w:r w:rsidRPr="000F1D71">
        <w:rPr>
          <w:rFonts w:hint="cs"/>
        </w:rPr>
        <w:t>Алгоритм</w:t>
      </w:r>
      <w:r w:rsidRPr="000F1D71">
        <w:rPr>
          <w:rFonts w:hint="cs"/>
          <w:spacing w:val="-7"/>
        </w:rPr>
        <w:t xml:space="preserve"> </w:t>
      </w:r>
      <w:r w:rsidRPr="000F1D71">
        <w:rPr>
          <w:rFonts w:hint="cs"/>
        </w:rPr>
        <w:t>решения</w:t>
      </w:r>
      <w:r w:rsidRPr="000F1D71">
        <w:rPr>
          <w:rFonts w:hint="cs"/>
          <w:spacing w:val="-4"/>
        </w:rPr>
        <w:t xml:space="preserve"> </w:t>
      </w:r>
      <w:r>
        <w:t>шестого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задания</w:t>
      </w:r>
      <w:r w:rsidRPr="000F1D71">
        <w:rPr>
          <w:rFonts w:hint="cs"/>
          <w:spacing w:val="-5"/>
        </w:rPr>
        <w:t xml:space="preserve"> </w:t>
      </w:r>
      <w:r w:rsidRPr="000F1D71">
        <w:rPr>
          <w:rFonts w:hint="cs"/>
        </w:rPr>
        <w:t>представлен</w:t>
      </w:r>
      <w:r w:rsidRPr="000F1D71">
        <w:rPr>
          <w:rFonts w:hint="cs"/>
          <w:spacing w:val="-4"/>
        </w:rPr>
        <w:t xml:space="preserve"> </w:t>
      </w:r>
      <w:r w:rsidRPr="000F1D71">
        <w:rPr>
          <w:rFonts w:hint="cs"/>
        </w:rPr>
        <w:t>на</w:t>
      </w:r>
      <w:r w:rsidRPr="000F1D71">
        <w:rPr>
          <w:rFonts w:hint="cs"/>
          <w:spacing w:val="-4"/>
        </w:rPr>
        <w:t xml:space="preserve"> </w:t>
      </w:r>
      <w:r>
        <w:t>блок-схеме</w:t>
      </w:r>
      <w:r w:rsidRPr="000F1D71">
        <w:rPr>
          <w:rFonts w:hint="cs"/>
          <w:spacing w:val="-4"/>
        </w:rPr>
        <w:t xml:space="preserve"> </w:t>
      </w:r>
      <w:hyperlink w:anchor="_bookmark0" w:history="1">
        <w:r w:rsidR="007576D7" w:rsidRPr="007576D7">
          <w:rPr>
            <w:spacing w:val="-5"/>
          </w:rPr>
          <w:t>6</w:t>
        </w:r>
      </w:hyperlink>
      <w:r w:rsidRPr="000F1D71">
        <w:rPr>
          <w:rFonts w:hint="cs"/>
          <w:spacing w:val="-5"/>
        </w:rPr>
        <w:t>.</w:t>
      </w:r>
    </w:p>
    <w:p w14:paraId="4864599B" w14:textId="6B787BB8" w:rsidR="007B0A94" w:rsidRPr="00076C04" w:rsidRDefault="007576D7" w:rsidP="007576D7">
      <w:pPr>
        <w:pStyle w:val="a7"/>
        <w:shd w:val="clear" w:color="auto" w:fill="FFFFFF"/>
        <w:spacing w:before="0" w:beforeAutospacing="0" w:after="0" w:afterAutospacing="0" w:line="360" w:lineRule="auto"/>
        <w:jc w:val="center"/>
        <w:sectPr w:rsidR="007B0A94" w:rsidRPr="00076C04" w:rsidSect="00F6432C">
          <w:headerReference w:type="default" r:id="rId13"/>
          <w:pgSz w:w="11910" w:h="16840"/>
          <w:pgMar w:top="980" w:right="425" w:bottom="280" w:left="1559" w:header="580" w:footer="0" w:gutter="0"/>
          <w:pgNumType w:start="2"/>
          <w:cols w:space="720"/>
        </w:sectPr>
      </w:pPr>
      <w:r>
        <w:rPr>
          <w:noProof/>
        </w:rPr>
        <w:lastRenderedPageBreak/>
        <w:drawing>
          <wp:inline distT="0" distB="0" distL="0" distR="0" wp14:anchorId="41DF6FC1" wp14:editId="45329C43">
            <wp:extent cx="3115310" cy="9893300"/>
            <wp:effectExtent l="0" t="0" r="0" b="0"/>
            <wp:docPr id="360364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6475" name="Рисунок 360364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989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6361" w14:textId="77777777" w:rsidR="00B3470D" w:rsidRPr="00F6432C" w:rsidRDefault="00B3470D" w:rsidP="00F6432C">
      <w:pPr>
        <w:rPr>
          <w:sz w:val="24"/>
          <w:szCs w:val="24"/>
        </w:rPr>
      </w:pPr>
    </w:p>
    <w:sectPr w:rsidR="00B3470D" w:rsidRPr="00F6432C">
      <w:headerReference w:type="default" r:id="rId15"/>
      <w:pgSz w:w="11910" w:h="16840"/>
      <w:pgMar w:top="980" w:right="425" w:bottom="280" w:left="1559" w:header="5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13FB6B" w14:textId="77777777" w:rsidR="0058081E" w:rsidRDefault="0058081E">
      <w:r>
        <w:separator/>
      </w:r>
    </w:p>
  </w:endnote>
  <w:endnote w:type="continuationSeparator" w:id="0">
    <w:p w14:paraId="475060D6" w14:textId="77777777" w:rsidR="0058081E" w:rsidRDefault="00580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E8C724" w14:textId="77777777" w:rsidR="0058081E" w:rsidRDefault="0058081E">
      <w:r>
        <w:separator/>
      </w:r>
    </w:p>
  </w:footnote>
  <w:footnote w:type="continuationSeparator" w:id="0">
    <w:p w14:paraId="1A63A8B0" w14:textId="77777777" w:rsidR="0058081E" w:rsidRDefault="00580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39B7F4" w14:textId="77777777" w:rsidR="00F6432C" w:rsidRDefault="00F6432C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18749249" wp14:editId="4B1CB6C3">
              <wp:simplePos x="0" y="0"/>
              <wp:positionH relativeFrom="page">
                <wp:posOffset>7085700</wp:posOffset>
              </wp:positionH>
              <wp:positionV relativeFrom="page">
                <wp:posOffset>355494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5718F9" w14:textId="77777777" w:rsidR="00F6432C" w:rsidRDefault="00F6432C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74924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7.95pt;margin-top:28pt;width:13pt;height:15.3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" filled="f" stroked="f">
              <v:textbox inset="0,0,0,0">
                <w:txbxContent>
                  <w:p w14:paraId="2F5718F9" w14:textId="77777777" w:rsidR="00F6432C" w:rsidRDefault="00F6432C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F92DE1" w14:textId="77777777" w:rsidR="00AA0857" w:rsidRDefault="00AA085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0FE21973" wp14:editId="6FF71CD4">
              <wp:simplePos x="0" y="0"/>
              <wp:positionH relativeFrom="page">
                <wp:posOffset>7085700</wp:posOffset>
              </wp:positionH>
              <wp:positionV relativeFrom="page">
                <wp:posOffset>355494</wp:posOffset>
              </wp:positionV>
              <wp:extent cx="165100" cy="194310"/>
              <wp:effectExtent l="0" t="0" r="0" b="0"/>
              <wp:wrapNone/>
              <wp:docPr id="1702739017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BBDC66" w14:textId="77777777" w:rsidR="00AA0857" w:rsidRDefault="00AA0857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E2197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57.95pt;margin-top:28pt;width:13pt;height:15.3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" filled="f" stroked="f">
              <v:textbox inset="0,0,0,0">
                <w:txbxContent>
                  <w:p w14:paraId="4CBBDC66" w14:textId="77777777" w:rsidR="00AA0857" w:rsidRDefault="00AA0857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CE09C4"/>
    <w:multiLevelType w:val="multilevel"/>
    <w:tmpl w:val="9B7EDFAC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4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abstractNum w:abstractNumId="1" w15:restartNumberingAfterBreak="0">
    <w:nsid w:val="2A122801"/>
    <w:multiLevelType w:val="multilevel"/>
    <w:tmpl w:val="B78C07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" w15:restartNumberingAfterBreak="0">
    <w:nsid w:val="52AA77E4"/>
    <w:multiLevelType w:val="multilevel"/>
    <w:tmpl w:val="9B7EDFAC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4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abstractNum w:abstractNumId="3" w15:restartNumberingAfterBreak="0">
    <w:nsid w:val="73986392"/>
    <w:multiLevelType w:val="multilevel"/>
    <w:tmpl w:val="9B7EDFAC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4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num w:numId="1" w16cid:durableId="1011184420">
    <w:abstractNumId w:val="2"/>
  </w:num>
  <w:num w:numId="2" w16cid:durableId="757212465">
    <w:abstractNumId w:val="3"/>
  </w:num>
  <w:num w:numId="3" w16cid:durableId="1318219757">
    <w:abstractNumId w:val="0"/>
  </w:num>
  <w:num w:numId="4" w16cid:durableId="162268809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0A94"/>
    <w:rsid w:val="000456DF"/>
    <w:rsid w:val="00045712"/>
    <w:rsid w:val="00076C04"/>
    <w:rsid w:val="000846E3"/>
    <w:rsid w:val="000D46C4"/>
    <w:rsid w:val="000F1D71"/>
    <w:rsid w:val="00185087"/>
    <w:rsid w:val="00193F91"/>
    <w:rsid w:val="002560D2"/>
    <w:rsid w:val="002714A5"/>
    <w:rsid w:val="002A7D0E"/>
    <w:rsid w:val="002F1011"/>
    <w:rsid w:val="00330361"/>
    <w:rsid w:val="003C4D18"/>
    <w:rsid w:val="003E56A1"/>
    <w:rsid w:val="00477B7B"/>
    <w:rsid w:val="004D2B4D"/>
    <w:rsid w:val="004E4012"/>
    <w:rsid w:val="0058081E"/>
    <w:rsid w:val="005F2456"/>
    <w:rsid w:val="00654F75"/>
    <w:rsid w:val="006A5107"/>
    <w:rsid w:val="006C0990"/>
    <w:rsid w:val="00722334"/>
    <w:rsid w:val="007576D7"/>
    <w:rsid w:val="00763CBA"/>
    <w:rsid w:val="007913CE"/>
    <w:rsid w:val="007B0A94"/>
    <w:rsid w:val="008F12AF"/>
    <w:rsid w:val="009645DC"/>
    <w:rsid w:val="009B1300"/>
    <w:rsid w:val="00A27FBE"/>
    <w:rsid w:val="00A3575B"/>
    <w:rsid w:val="00A554D1"/>
    <w:rsid w:val="00AA0857"/>
    <w:rsid w:val="00B3470D"/>
    <w:rsid w:val="00B85456"/>
    <w:rsid w:val="00C41C24"/>
    <w:rsid w:val="00D1202C"/>
    <w:rsid w:val="00D633A2"/>
    <w:rsid w:val="00D731A7"/>
    <w:rsid w:val="00D81166"/>
    <w:rsid w:val="00E21642"/>
    <w:rsid w:val="00E307DE"/>
    <w:rsid w:val="00E3401E"/>
    <w:rsid w:val="00E6196E"/>
    <w:rsid w:val="00E7395E"/>
    <w:rsid w:val="00E76A98"/>
    <w:rsid w:val="00EB6AF4"/>
    <w:rsid w:val="00F058B2"/>
    <w:rsid w:val="00F6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9DAA5"/>
  <w15:docId w15:val="{5F6A293E-AE5C-A645-899F-849CAF59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17"/>
      <w:ind w:left="1283" w:hanging="433"/>
      <w:outlineLvl w:val="0"/>
    </w:pPr>
    <w:rPr>
      <w:rFonts w:ascii="Microsoft Sans Serif" w:eastAsia="Microsoft Sans Serif" w:hAnsi="Microsoft Sans Serif" w:cs="Microsoft Sans Seri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416" w:right="416"/>
      <w:jc w:val="center"/>
    </w:pPr>
    <w:rPr>
      <w:sz w:val="48"/>
      <w:szCs w:val="48"/>
    </w:rPr>
  </w:style>
  <w:style w:type="paragraph" w:styleId="a6">
    <w:name w:val="List Paragraph"/>
    <w:basedOn w:val="a"/>
    <w:uiPriority w:val="1"/>
    <w:qFormat/>
    <w:pPr>
      <w:spacing w:before="85"/>
      <w:ind w:left="1283" w:hanging="433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styleId="HTML">
    <w:name w:val="HTML Code"/>
    <w:basedOn w:val="a0"/>
    <w:uiPriority w:val="99"/>
    <w:semiHidden/>
    <w:unhideWhenUsed/>
    <w:rsid w:val="006C099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C09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C0990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7">
    <w:name w:val="Normal (Web)"/>
    <w:basedOn w:val="a"/>
    <w:uiPriority w:val="99"/>
    <w:unhideWhenUsed/>
    <w:rsid w:val="00E3401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3401E"/>
  </w:style>
  <w:style w:type="paragraph" w:customStyle="1" w:styleId="p1">
    <w:name w:val="p1"/>
    <w:basedOn w:val="a"/>
    <w:rsid w:val="004D2B4D"/>
    <w:pPr>
      <w:widowControl/>
      <w:autoSpaceDE/>
      <w:autoSpaceDN/>
    </w:pPr>
    <w:rPr>
      <w:color w:val="000000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D2B4D"/>
    <w:rPr>
      <w:rFonts w:ascii="Microsoft Sans Serif" w:eastAsia="Microsoft Sans Serif" w:hAnsi="Microsoft Sans Serif" w:cs="Microsoft Sans Serif"/>
      <w:sz w:val="26"/>
      <w:szCs w:val="26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4D2B4D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8">
    <w:name w:val="Table Grid"/>
    <w:basedOn w:val="a1"/>
    <w:uiPriority w:val="39"/>
    <w:rsid w:val="000846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rill/Library/Group%20Containers/UBF8T346G9.Office/User%20Content.localized/Templates.localized/report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F11936-A649-FB46-830E-4D2DF13C5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report4.dotx</Template>
  <TotalTime>104</TotalTime>
  <Pages>9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по дисциплине «Информатика и основы программирования» Тема лабораторной работы</vt:lpstr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по дисциплине «Информатика и основы программирования» Тема лабораторной работы</dc:title>
  <dc:subject>vvsu-report / 6.3</dc:subject>
  <dc:creator>kirill</dc:creator>
  <cp:lastModifiedBy>Кирилл Просин</cp:lastModifiedBy>
  <cp:revision>1</cp:revision>
  <dcterms:created xsi:type="dcterms:W3CDTF">2026-10-18T02:12:00Z</dcterms:created>
  <dcterms:modified xsi:type="dcterms:W3CDTF">2026-10-18T03:58:00Z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Typst 0.15.0</vt:lpwstr>
  </property>
  <property fmtid="{D5CDD505-2E9C-101B-9397-08002B2CF9AE}" pid="5" name="LastSaved">
    <vt:filetime>2026-09-15T00:00:00Z</vt:filetime>
  </property>
</Properties>
</file>